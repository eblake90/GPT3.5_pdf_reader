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D637" w14:textId="77777777" w:rsidR="00196658" w:rsidRPr="007C75C8" w:rsidRDefault="00196658" w:rsidP="00D60A78">
      <w:pPr>
        <w:pStyle w:val="Title"/>
        <w:jc w:val="both"/>
        <w:rPr>
          <w:rFonts w:cstheme="majorHAnsi"/>
        </w:rPr>
      </w:pPr>
    </w:p>
    <w:p w14:paraId="5DBCF46B" w14:textId="77777777" w:rsidR="00196658" w:rsidRPr="007C75C8" w:rsidRDefault="00196658" w:rsidP="00D60A78">
      <w:pPr>
        <w:pStyle w:val="Title"/>
        <w:jc w:val="both"/>
        <w:rPr>
          <w:rFonts w:cstheme="majorHAnsi"/>
        </w:rPr>
      </w:pPr>
    </w:p>
    <w:p w14:paraId="672CDDB2" w14:textId="77777777" w:rsidR="00196658" w:rsidRPr="007C75C8" w:rsidRDefault="00196658" w:rsidP="00C0146F">
      <w:pPr>
        <w:pStyle w:val="Title"/>
        <w:rPr>
          <w:rFonts w:cstheme="majorHAnsi"/>
        </w:rPr>
      </w:pPr>
    </w:p>
    <w:p w14:paraId="77E7BEB4" w14:textId="46C98D2A" w:rsidR="00E81978" w:rsidRPr="007C75C8" w:rsidRDefault="00000000" w:rsidP="00C0146F">
      <w:pPr>
        <w:pStyle w:val="Title"/>
        <w:rPr>
          <w:rFonts w:cstheme="majorHAnsi"/>
        </w:rPr>
      </w:pPr>
      <w:sdt>
        <w:sdtPr>
          <w:rPr>
            <w:rFonts w:cstheme="majorHAnsi"/>
          </w:rPr>
          <w:alias w:val="Title:"/>
          <w:tag w:val="Title:"/>
          <w:id w:val="726351117"/>
          <w:placeholder>
            <w:docPart w:val="8238E15890B24AF6BF722293DC44A75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953B27" w:rsidRPr="007C75C8">
            <w:rPr>
              <w:rFonts w:cstheme="majorHAnsi"/>
            </w:rPr>
            <w:t>Practical 3: Fermentation of yoghurt</w:t>
          </w:r>
        </w:sdtContent>
      </w:sdt>
    </w:p>
    <w:p w14:paraId="108BF3AF" w14:textId="54589A46" w:rsidR="00B823AA" w:rsidRPr="007C75C8" w:rsidRDefault="007D0D0B" w:rsidP="00C0146F">
      <w:pPr>
        <w:pStyle w:val="Title2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By: </w:t>
      </w:r>
      <w:r w:rsidR="00B87A47" w:rsidRPr="007C75C8">
        <w:rPr>
          <w:rFonts w:asciiTheme="majorHAnsi" w:hAnsiTheme="majorHAnsi" w:cstheme="majorHAnsi"/>
        </w:rPr>
        <w:t>Edward Blake</w:t>
      </w:r>
    </w:p>
    <w:p w14:paraId="737F4512" w14:textId="324AE361" w:rsidR="007D0D0B" w:rsidRPr="007C75C8" w:rsidRDefault="007D0D0B" w:rsidP="00C0146F">
      <w:pPr>
        <w:pStyle w:val="Title2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ID Card Number: 171098M</w:t>
      </w:r>
    </w:p>
    <w:p w14:paraId="64103074" w14:textId="17CE3D45" w:rsidR="00E81978" w:rsidRPr="007C75C8" w:rsidRDefault="00B87A47" w:rsidP="00C0146F">
      <w:pPr>
        <w:pStyle w:val="Title2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University of Malta</w:t>
      </w:r>
    </w:p>
    <w:p w14:paraId="57905E1F" w14:textId="57C849D2" w:rsidR="00E81978" w:rsidRPr="007C75C8" w:rsidRDefault="003618E1" w:rsidP="00D60A78">
      <w:pPr>
        <w:pStyle w:val="SectionTitle"/>
        <w:jc w:val="both"/>
        <w:rPr>
          <w:rFonts w:cstheme="majorHAnsi"/>
          <w:b/>
          <w:bCs/>
        </w:rPr>
      </w:pPr>
      <w:r w:rsidRPr="007C75C8">
        <w:rPr>
          <w:rFonts w:cstheme="majorHAnsi"/>
          <w:b/>
          <w:bCs/>
        </w:rPr>
        <w:lastRenderedPageBreak/>
        <w:t>Aim</w:t>
      </w:r>
      <w:r w:rsidR="005E693D" w:rsidRPr="007C75C8">
        <w:rPr>
          <w:rFonts w:cstheme="majorHAnsi"/>
          <w:b/>
          <w:bCs/>
        </w:rPr>
        <w:t>:</w:t>
      </w:r>
    </w:p>
    <w:p w14:paraId="5F7A18FF" w14:textId="52C3E9AF" w:rsidR="00266D6A" w:rsidRPr="007C75C8" w:rsidRDefault="00932143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To detect the presence of </w:t>
      </w:r>
      <w:r w:rsidR="00811DCD" w:rsidRPr="007C75C8">
        <w:rPr>
          <w:rFonts w:asciiTheme="majorHAnsi" w:hAnsiTheme="majorHAnsi" w:cstheme="majorHAnsi"/>
        </w:rPr>
        <w:t>yoghurt forming bacteria and to ferment milk into yoghurt.</w:t>
      </w:r>
    </w:p>
    <w:p w14:paraId="7042758A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2060A589" w14:textId="1A77D820" w:rsidR="00AE3157" w:rsidRPr="007C75C8" w:rsidRDefault="008D773F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t>Introduction:</w:t>
      </w:r>
    </w:p>
    <w:p w14:paraId="12D415E4" w14:textId="3E072445" w:rsidR="00AD1C47" w:rsidRPr="007C75C8" w:rsidRDefault="006268C0" w:rsidP="00D60A78">
      <w:pPr>
        <w:ind w:firstLine="0"/>
        <w:jc w:val="both"/>
        <w:rPr>
          <w:rFonts w:asciiTheme="majorHAnsi" w:hAnsiTheme="majorHAnsi" w:cstheme="majorHAnsi"/>
          <w:shd w:val="clear" w:color="auto" w:fill="FFFFFF"/>
        </w:rPr>
      </w:pPr>
      <w:r w:rsidRPr="007C75C8">
        <w:rPr>
          <w:rFonts w:asciiTheme="majorHAnsi" w:hAnsiTheme="majorHAnsi" w:cstheme="majorHAnsi"/>
          <w:shd w:val="clear" w:color="auto" w:fill="FFFFFF"/>
        </w:rPr>
        <w:t xml:space="preserve">The concept of fermentation dates back to </w:t>
      </w:r>
      <w:r w:rsidR="00DB19A4" w:rsidRPr="007C75C8">
        <w:rPr>
          <w:rFonts w:asciiTheme="majorHAnsi" w:hAnsiTheme="majorHAnsi" w:cstheme="majorHAnsi"/>
          <w:shd w:val="clear" w:color="auto" w:fill="FFFFFF"/>
        </w:rPr>
        <w:t>the ancient era of human history</w:t>
      </w:r>
      <w:r w:rsidR="00D37930" w:rsidRPr="007C75C8">
        <w:rPr>
          <w:rFonts w:asciiTheme="majorHAnsi" w:hAnsiTheme="majorHAnsi" w:cstheme="majorHAnsi"/>
          <w:shd w:val="clear" w:color="auto" w:fill="FFFFFF"/>
        </w:rPr>
        <w:t xml:space="preserve">. </w:t>
      </w:r>
      <w:r w:rsidR="00D60A78" w:rsidRPr="007C75C8">
        <w:rPr>
          <w:rFonts w:asciiTheme="majorHAnsi" w:hAnsiTheme="majorHAnsi" w:cstheme="majorHAnsi"/>
          <w:shd w:val="clear" w:color="auto" w:fill="FFFFFF"/>
        </w:rPr>
        <w:t>Furthermore, t</w:t>
      </w:r>
      <w:r w:rsidR="00D37930" w:rsidRPr="007C75C8">
        <w:rPr>
          <w:rFonts w:asciiTheme="majorHAnsi" w:hAnsiTheme="majorHAnsi" w:cstheme="majorHAnsi"/>
        </w:rPr>
        <w:t xml:space="preserve">he process of fermenting milk to yoghurt </w:t>
      </w:r>
      <w:r w:rsidR="003E5B7C" w:rsidRPr="007C75C8">
        <w:rPr>
          <w:rFonts w:asciiTheme="majorHAnsi" w:hAnsiTheme="majorHAnsi" w:cstheme="majorHAnsi"/>
        </w:rPr>
        <w:t>dates to</w:t>
      </w:r>
      <w:r w:rsidR="00D37930" w:rsidRPr="007C75C8">
        <w:rPr>
          <w:rFonts w:asciiTheme="majorHAnsi" w:hAnsiTheme="majorHAnsi" w:cstheme="majorHAnsi"/>
        </w:rPr>
        <w:t xml:space="preserve"> the earlies</w:t>
      </w:r>
      <w:r w:rsidR="0082385E">
        <w:rPr>
          <w:rFonts w:asciiTheme="majorHAnsi" w:hAnsiTheme="majorHAnsi" w:cstheme="majorHAnsi"/>
        </w:rPr>
        <w:t>t</w:t>
      </w:r>
      <w:r w:rsidR="00D37930" w:rsidRPr="007C75C8">
        <w:rPr>
          <w:rFonts w:asciiTheme="majorHAnsi" w:hAnsiTheme="majorHAnsi" w:cstheme="majorHAnsi"/>
        </w:rPr>
        <w:t xml:space="preserve"> known types of fermentations, where milk was held in young calve stomachs which contained rennin. Rennin acts as a coagulate to the soluble proteins, by converting the proteins to insoluble casein. </w:t>
      </w:r>
      <w:r w:rsidR="003E5B7C" w:rsidRPr="007C75C8">
        <w:rPr>
          <w:rFonts w:asciiTheme="majorHAnsi" w:hAnsiTheme="majorHAnsi" w:cstheme="majorHAnsi"/>
        </w:rPr>
        <w:t>Currently</w:t>
      </w:r>
      <w:r w:rsidR="00D55F3A" w:rsidRPr="007C75C8">
        <w:rPr>
          <w:rFonts w:asciiTheme="majorHAnsi" w:hAnsiTheme="majorHAnsi" w:cstheme="majorHAnsi"/>
        </w:rPr>
        <w:t xml:space="preserve">, the </w:t>
      </w:r>
      <w:r w:rsidR="0074206C" w:rsidRPr="007C75C8">
        <w:rPr>
          <w:rFonts w:asciiTheme="majorHAnsi" w:hAnsiTheme="majorHAnsi" w:cstheme="majorHAnsi"/>
        </w:rPr>
        <w:t>yoghurt</w:t>
      </w:r>
      <w:r w:rsidR="00D55F3A" w:rsidRPr="007C75C8">
        <w:rPr>
          <w:rFonts w:asciiTheme="majorHAnsi" w:hAnsiTheme="majorHAnsi" w:cstheme="majorHAnsi"/>
        </w:rPr>
        <w:t xml:space="preserve"> is formed using a </w:t>
      </w:r>
      <w:r w:rsidR="009C6350" w:rsidRPr="007C75C8">
        <w:rPr>
          <w:rFonts w:asciiTheme="majorHAnsi" w:hAnsiTheme="majorHAnsi" w:cstheme="majorHAnsi"/>
        </w:rPr>
        <w:t>selectively bred culture of</w:t>
      </w:r>
      <w:r w:rsidR="00D37930" w:rsidRPr="007C75C8">
        <w:rPr>
          <w:rFonts w:asciiTheme="majorHAnsi" w:hAnsiTheme="majorHAnsi" w:cstheme="majorHAnsi"/>
        </w:rPr>
        <w:t xml:space="preserve"> </w:t>
      </w:r>
      <w:r w:rsidR="00D37930" w:rsidRPr="007C75C8">
        <w:rPr>
          <w:rFonts w:asciiTheme="majorHAnsi" w:hAnsiTheme="majorHAnsi" w:cstheme="majorHAnsi"/>
          <w:i/>
          <w:iCs/>
        </w:rPr>
        <w:t>Lactobacillus</w:t>
      </w:r>
      <w:r w:rsidR="00D37930" w:rsidRPr="007C75C8">
        <w:rPr>
          <w:rFonts w:asciiTheme="majorHAnsi" w:hAnsiTheme="majorHAnsi" w:cstheme="majorHAnsi"/>
        </w:rPr>
        <w:t xml:space="preserve"> and </w:t>
      </w:r>
      <w:r w:rsidR="00D37930" w:rsidRPr="007C75C8">
        <w:rPr>
          <w:rFonts w:asciiTheme="majorHAnsi" w:hAnsiTheme="majorHAnsi" w:cstheme="majorHAnsi"/>
          <w:i/>
          <w:iCs/>
        </w:rPr>
        <w:t>Streptococcus</w:t>
      </w:r>
      <w:r w:rsidR="00D37930" w:rsidRPr="007C75C8">
        <w:rPr>
          <w:rFonts w:asciiTheme="majorHAnsi" w:hAnsiTheme="majorHAnsi" w:cstheme="majorHAnsi"/>
        </w:rPr>
        <w:t xml:space="preserve">, which will excrete lactase, there by breaking down lactate into </w:t>
      </w:r>
      <w:r w:rsidR="003A4A28" w:rsidRPr="007C75C8">
        <w:rPr>
          <w:rFonts w:asciiTheme="majorHAnsi" w:hAnsiTheme="majorHAnsi" w:cstheme="majorHAnsi"/>
        </w:rPr>
        <w:t>favorable</w:t>
      </w:r>
      <w:r w:rsidR="00D37930" w:rsidRPr="007C75C8">
        <w:rPr>
          <w:rFonts w:asciiTheme="majorHAnsi" w:hAnsiTheme="majorHAnsi" w:cstheme="majorHAnsi"/>
        </w:rPr>
        <w:t xml:space="preserve"> molecules, such as, acetaldehyde.</w:t>
      </w:r>
      <w:r w:rsidR="00C71E7E" w:rsidRPr="007C75C8">
        <w:rPr>
          <w:rFonts w:asciiTheme="majorHAnsi" w:hAnsiTheme="majorHAnsi" w:cstheme="majorHAnsi"/>
        </w:rPr>
        <w:t xml:space="preserve"> These </w:t>
      </w:r>
      <w:r w:rsidR="00F678CB" w:rsidRPr="007C75C8">
        <w:rPr>
          <w:rFonts w:asciiTheme="majorHAnsi" w:hAnsiTheme="majorHAnsi" w:cstheme="majorHAnsi"/>
        </w:rPr>
        <w:t>bacteri</w:t>
      </w:r>
      <w:r w:rsidR="00F678CB">
        <w:rPr>
          <w:rFonts w:asciiTheme="majorHAnsi" w:hAnsiTheme="majorHAnsi" w:cstheme="majorHAnsi"/>
        </w:rPr>
        <w:t>a</w:t>
      </w:r>
      <w:r w:rsidR="00C71E7E" w:rsidRPr="007C75C8">
        <w:rPr>
          <w:rFonts w:asciiTheme="majorHAnsi" w:hAnsiTheme="majorHAnsi" w:cstheme="majorHAnsi"/>
        </w:rPr>
        <w:t xml:space="preserve"> will also </w:t>
      </w:r>
      <w:r w:rsidR="00F276A7" w:rsidRPr="007C75C8">
        <w:rPr>
          <w:rFonts w:asciiTheme="majorHAnsi" w:hAnsiTheme="majorHAnsi" w:cstheme="majorHAnsi"/>
        </w:rPr>
        <w:t>change properties of the milk resulting in the coagulation of</w:t>
      </w:r>
      <w:r w:rsidR="006B01A0" w:rsidRPr="007C75C8">
        <w:rPr>
          <w:rFonts w:asciiTheme="majorHAnsi" w:hAnsiTheme="majorHAnsi" w:cstheme="majorHAnsi"/>
        </w:rPr>
        <w:t xml:space="preserve"> </w:t>
      </w:r>
      <w:r w:rsidR="00F276A7" w:rsidRPr="007C75C8">
        <w:rPr>
          <w:rFonts w:asciiTheme="majorHAnsi" w:hAnsiTheme="majorHAnsi" w:cstheme="majorHAnsi"/>
        </w:rPr>
        <w:t>the milk’s fat</w:t>
      </w:r>
      <w:r w:rsidR="004050B4" w:rsidRPr="007C75C8">
        <w:rPr>
          <w:rFonts w:asciiTheme="majorHAnsi" w:hAnsiTheme="majorHAnsi" w:cstheme="majorHAnsi"/>
        </w:rPr>
        <w:t xml:space="preserve"> and proteins</w:t>
      </w:r>
      <w:r w:rsidR="00F276A7" w:rsidRPr="007C75C8">
        <w:rPr>
          <w:rFonts w:asciiTheme="majorHAnsi" w:hAnsiTheme="majorHAnsi" w:cstheme="majorHAnsi"/>
        </w:rPr>
        <w:t xml:space="preserve"> </w:t>
      </w:r>
      <w:r w:rsidR="008F2C0B" w:rsidRPr="007C75C8">
        <w:rPr>
          <w:rFonts w:asciiTheme="majorHAnsi" w:hAnsiTheme="majorHAnsi" w:cstheme="majorHAnsi"/>
        </w:rPr>
        <w:t>to produce a</w:t>
      </w:r>
      <w:r w:rsidR="002A4B0C" w:rsidRPr="007C75C8">
        <w:rPr>
          <w:rFonts w:asciiTheme="majorHAnsi" w:hAnsiTheme="majorHAnsi" w:cstheme="majorHAnsi"/>
        </w:rPr>
        <w:t xml:space="preserve"> high</w:t>
      </w:r>
      <w:r w:rsidR="008F2C0B" w:rsidRPr="007C75C8">
        <w:rPr>
          <w:rFonts w:asciiTheme="majorHAnsi" w:hAnsiTheme="majorHAnsi" w:cstheme="majorHAnsi"/>
        </w:rPr>
        <w:t xml:space="preserve"> viscous texture</w:t>
      </w:r>
      <w:r w:rsidR="00664C6F" w:rsidRPr="007C75C8">
        <w:rPr>
          <w:rFonts w:asciiTheme="majorHAnsi" w:hAnsiTheme="majorHAnsi" w:cstheme="majorHAnsi"/>
        </w:rPr>
        <w:t xml:space="preserve"> (Kaur et al., 2017)</w:t>
      </w:r>
      <w:r w:rsidR="008F2C0B" w:rsidRPr="007C75C8">
        <w:rPr>
          <w:rFonts w:asciiTheme="majorHAnsi" w:hAnsiTheme="majorHAnsi" w:cstheme="majorHAnsi"/>
        </w:rPr>
        <w:t>.</w:t>
      </w:r>
      <w:r w:rsidR="00D37930" w:rsidRPr="007C75C8">
        <w:rPr>
          <w:rFonts w:asciiTheme="majorHAnsi" w:hAnsiTheme="majorHAnsi" w:cstheme="majorHAnsi"/>
        </w:rPr>
        <w:t xml:space="preserve"> The yoghurt</w:t>
      </w:r>
      <w:r w:rsidR="00664C6F" w:rsidRPr="007C75C8">
        <w:rPr>
          <w:rFonts w:asciiTheme="majorHAnsi" w:hAnsiTheme="majorHAnsi" w:cstheme="majorHAnsi"/>
        </w:rPr>
        <w:t xml:space="preserve"> is sometimes</w:t>
      </w:r>
      <w:r w:rsidR="00D37930" w:rsidRPr="007C75C8">
        <w:rPr>
          <w:rFonts w:asciiTheme="majorHAnsi" w:hAnsiTheme="majorHAnsi" w:cstheme="majorHAnsi"/>
        </w:rPr>
        <w:t xml:space="preserve"> heated so as to kill off all the added and (possible) foreign microbes, but will not be heated too high, since high enough heat can result in the yoghurt proteins’ </w:t>
      </w:r>
      <w:r w:rsidR="00D37930" w:rsidRPr="00EF5CFB">
        <w:rPr>
          <w:rFonts w:asciiTheme="majorHAnsi" w:hAnsiTheme="majorHAnsi" w:cstheme="majorHAnsi"/>
        </w:rPr>
        <w:t>denaturing</w:t>
      </w:r>
      <w:r w:rsidR="00664C6F" w:rsidRPr="00EF5CFB">
        <w:rPr>
          <w:rFonts w:asciiTheme="majorHAnsi" w:hAnsiTheme="majorHAnsi" w:cstheme="majorHAnsi"/>
        </w:rPr>
        <w:t xml:space="preserve">. As such, a hypothesis within this practical is </w:t>
      </w:r>
      <w:r w:rsidR="00EA33FB" w:rsidRPr="00EF5CFB">
        <w:rPr>
          <w:rFonts w:asciiTheme="majorHAnsi" w:hAnsiTheme="majorHAnsi" w:cstheme="majorHAnsi"/>
        </w:rPr>
        <w:t xml:space="preserve">that if </w:t>
      </w:r>
      <w:r w:rsidR="00D74641" w:rsidRPr="00EF5CFB">
        <w:rPr>
          <w:rFonts w:asciiTheme="majorHAnsi" w:hAnsiTheme="majorHAnsi" w:cstheme="majorHAnsi"/>
        </w:rPr>
        <w:t xml:space="preserve">the </w:t>
      </w:r>
      <w:r w:rsidR="00A6736D" w:rsidRPr="00EF5CFB">
        <w:rPr>
          <w:rFonts w:asciiTheme="majorHAnsi" w:hAnsiTheme="majorHAnsi" w:cstheme="majorHAnsi"/>
        </w:rPr>
        <w:t xml:space="preserve">bacteria are </w:t>
      </w:r>
      <w:r w:rsidR="00304F30" w:rsidRPr="00EF5CFB">
        <w:rPr>
          <w:rFonts w:asciiTheme="majorHAnsi" w:hAnsiTheme="majorHAnsi" w:cstheme="majorHAnsi"/>
        </w:rPr>
        <w:t>detected</w:t>
      </w:r>
      <w:r w:rsidR="00A6736D" w:rsidRPr="00EF5CFB">
        <w:rPr>
          <w:rFonts w:asciiTheme="majorHAnsi" w:hAnsiTheme="majorHAnsi" w:cstheme="majorHAnsi"/>
        </w:rPr>
        <w:t xml:space="preserve"> in the </w:t>
      </w:r>
      <w:r w:rsidR="0074206C" w:rsidRPr="00EF5CFB">
        <w:rPr>
          <w:rFonts w:asciiTheme="majorHAnsi" w:hAnsiTheme="majorHAnsi" w:cstheme="majorHAnsi"/>
        </w:rPr>
        <w:t>yoghurt</w:t>
      </w:r>
      <w:r w:rsidR="00A6736D" w:rsidRPr="00EF5CFB">
        <w:rPr>
          <w:rFonts w:asciiTheme="majorHAnsi" w:hAnsiTheme="majorHAnsi" w:cstheme="majorHAnsi"/>
        </w:rPr>
        <w:t xml:space="preserve"> sample</w:t>
      </w:r>
      <w:r w:rsidR="00D74641" w:rsidRPr="00EF5CFB">
        <w:rPr>
          <w:rFonts w:asciiTheme="majorHAnsi" w:hAnsiTheme="majorHAnsi" w:cstheme="majorHAnsi"/>
        </w:rPr>
        <w:t xml:space="preserve"> </w:t>
      </w:r>
      <w:r w:rsidR="00304F30" w:rsidRPr="00EF5CFB">
        <w:rPr>
          <w:rFonts w:asciiTheme="majorHAnsi" w:hAnsiTheme="majorHAnsi" w:cstheme="majorHAnsi"/>
        </w:rPr>
        <w:t>using</w:t>
      </w:r>
      <w:r w:rsidR="00D74641" w:rsidRPr="00EF5CFB">
        <w:rPr>
          <w:rFonts w:asciiTheme="majorHAnsi" w:hAnsiTheme="majorHAnsi" w:cstheme="majorHAnsi"/>
        </w:rPr>
        <w:t xml:space="preserve"> gram staining</w:t>
      </w:r>
      <w:r w:rsidR="00A6736D" w:rsidRPr="00EF5CFB">
        <w:rPr>
          <w:rFonts w:asciiTheme="majorHAnsi" w:hAnsiTheme="majorHAnsi" w:cstheme="majorHAnsi"/>
        </w:rPr>
        <w:t xml:space="preserve">, then it is the selectively </w:t>
      </w:r>
      <w:r w:rsidR="008421F4" w:rsidRPr="00EF5CFB">
        <w:rPr>
          <w:rFonts w:asciiTheme="majorHAnsi" w:hAnsiTheme="majorHAnsi" w:cstheme="majorHAnsi"/>
        </w:rPr>
        <w:t xml:space="preserve">bred </w:t>
      </w:r>
      <w:r w:rsidR="008421F4" w:rsidRPr="00EF5CFB">
        <w:rPr>
          <w:rFonts w:asciiTheme="majorHAnsi" w:hAnsiTheme="majorHAnsi" w:cstheme="majorHAnsi"/>
          <w:i/>
          <w:iCs/>
        </w:rPr>
        <w:t>Lactobacillus</w:t>
      </w:r>
      <w:r w:rsidR="008421F4" w:rsidRPr="00EF5CFB">
        <w:rPr>
          <w:rFonts w:asciiTheme="majorHAnsi" w:hAnsiTheme="majorHAnsi" w:cstheme="majorHAnsi"/>
        </w:rPr>
        <w:t xml:space="preserve"> and </w:t>
      </w:r>
      <w:r w:rsidR="008421F4" w:rsidRPr="00EF5CFB">
        <w:rPr>
          <w:rFonts w:asciiTheme="majorHAnsi" w:hAnsiTheme="majorHAnsi" w:cstheme="majorHAnsi"/>
          <w:i/>
          <w:iCs/>
        </w:rPr>
        <w:t>Streptococcus</w:t>
      </w:r>
      <w:r w:rsidR="00D74641" w:rsidRPr="00EF5CFB">
        <w:rPr>
          <w:rFonts w:asciiTheme="majorHAnsi" w:hAnsiTheme="majorHAnsi" w:cstheme="majorHAnsi"/>
        </w:rPr>
        <w:t xml:space="preserve"> </w:t>
      </w:r>
      <w:r w:rsidR="006B01A0" w:rsidRPr="00EF5CFB">
        <w:rPr>
          <w:rFonts w:asciiTheme="majorHAnsi" w:hAnsiTheme="majorHAnsi" w:cstheme="majorHAnsi"/>
        </w:rPr>
        <w:t xml:space="preserve">which </w:t>
      </w:r>
      <w:r w:rsidR="00D74641" w:rsidRPr="00EF5CFB">
        <w:rPr>
          <w:rFonts w:asciiTheme="majorHAnsi" w:hAnsiTheme="majorHAnsi" w:cstheme="majorHAnsi"/>
        </w:rPr>
        <w:t xml:space="preserve">are within the </w:t>
      </w:r>
      <w:r w:rsidR="0074206C" w:rsidRPr="00EF5CFB">
        <w:rPr>
          <w:rFonts w:asciiTheme="majorHAnsi" w:hAnsiTheme="majorHAnsi" w:cstheme="majorHAnsi"/>
        </w:rPr>
        <w:t>yoghurt</w:t>
      </w:r>
      <w:r w:rsidR="00D74641" w:rsidRPr="00EF5CFB">
        <w:rPr>
          <w:rFonts w:asciiTheme="majorHAnsi" w:hAnsiTheme="majorHAnsi" w:cstheme="majorHAnsi"/>
        </w:rPr>
        <w:t xml:space="preserve"> </w:t>
      </w:r>
      <w:r w:rsidR="00F804F2" w:rsidRPr="00EF5CFB">
        <w:rPr>
          <w:rFonts w:asciiTheme="majorHAnsi" w:hAnsiTheme="majorHAnsi" w:cstheme="majorHAnsi"/>
        </w:rPr>
        <w:t>source and are alive.</w:t>
      </w:r>
      <w:r w:rsidR="00C20E46" w:rsidRPr="00EF5CFB">
        <w:rPr>
          <w:rFonts w:asciiTheme="majorHAnsi" w:hAnsiTheme="majorHAnsi" w:cstheme="majorHAnsi"/>
        </w:rPr>
        <w:t xml:space="preserve"> Furthermore, within the practical, the observation of</w:t>
      </w:r>
      <w:r w:rsidR="008C6ACE" w:rsidRPr="00EF5CFB">
        <w:rPr>
          <w:rFonts w:asciiTheme="majorHAnsi" w:hAnsiTheme="majorHAnsi" w:cstheme="majorHAnsi"/>
        </w:rPr>
        <w:t xml:space="preserve"> fermenting sterile milk into </w:t>
      </w:r>
      <w:r w:rsidR="0074206C" w:rsidRPr="00EF5CFB">
        <w:rPr>
          <w:rFonts w:asciiTheme="majorHAnsi" w:hAnsiTheme="majorHAnsi" w:cstheme="majorHAnsi"/>
        </w:rPr>
        <w:t>yoghurt</w:t>
      </w:r>
      <w:r w:rsidR="008C6ACE" w:rsidRPr="00EF5CFB">
        <w:rPr>
          <w:rFonts w:asciiTheme="majorHAnsi" w:hAnsiTheme="majorHAnsi" w:cstheme="majorHAnsi"/>
        </w:rPr>
        <w:t xml:space="preserve"> shall be</w:t>
      </w:r>
      <w:r w:rsidR="008C6ACE" w:rsidRPr="007C75C8">
        <w:rPr>
          <w:rFonts w:asciiTheme="majorHAnsi" w:hAnsiTheme="majorHAnsi" w:cstheme="majorHAnsi"/>
        </w:rPr>
        <w:t xml:space="preserve"> performed using the </w:t>
      </w:r>
      <w:r w:rsidR="003846E7" w:rsidRPr="007C75C8">
        <w:rPr>
          <w:rFonts w:asciiTheme="majorHAnsi" w:hAnsiTheme="majorHAnsi" w:cstheme="majorHAnsi"/>
        </w:rPr>
        <w:t xml:space="preserve">starting </w:t>
      </w:r>
      <w:r w:rsidR="008141D9" w:rsidRPr="007C75C8">
        <w:rPr>
          <w:rFonts w:asciiTheme="majorHAnsi" w:hAnsiTheme="majorHAnsi" w:cstheme="majorHAnsi"/>
        </w:rPr>
        <w:t xml:space="preserve">bacteria culture from </w:t>
      </w:r>
      <w:r w:rsidR="003846E7" w:rsidRPr="007C75C8">
        <w:rPr>
          <w:rFonts w:asciiTheme="majorHAnsi" w:hAnsiTheme="majorHAnsi" w:cstheme="majorHAnsi"/>
        </w:rPr>
        <w:t>a</w:t>
      </w:r>
      <w:r w:rsidR="008141D9" w:rsidRPr="007C75C8">
        <w:rPr>
          <w:rFonts w:asciiTheme="majorHAnsi" w:hAnsiTheme="majorHAnsi" w:cstheme="majorHAnsi"/>
        </w:rPr>
        <w:t xml:space="preserve"> </w:t>
      </w:r>
      <w:r w:rsidR="0074206C" w:rsidRPr="007C75C8">
        <w:rPr>
          <w:rFonts w:asciiTheme="majorHAnsi" w:hAnsiTheme="majorHAnsi" w:cstheme="majorHAnsi"/>
        </w:rPr>
        <w:t>yoghurt</w:t>
      </w:r>
      <w:r w:rsidR="008141D9" w:rsidRPr="007C75C8">
        <w:rPr>
          <w:rFonts w:asciiTheme="majorHAnsi" w:hAnsiTheme="majorHAnsi" w:cstheme="majorHAnsi"/>
        </w:rPr>
        <w:t xml:space="preserve"> source</w:t>
      </w:r>
      <w:r w:rsidR="008141D9" w:rsidRPr="0064797A">
        <w:rPr>
          <w:rFonts w:asciiTheme="majorHAnsi" w:hAnsiTheme="majorHAnsi" w:cstheme="majorHAnsi"/>
        </w:rPr>
        <w:t xml:space="preserve">. </w:t>
      </w:r>
      <w:r w:rsidR="009068C8" w:rsidRPr="0064797A">
        <w:rPr>
          <w:rFonts w:asciiTheme="majorHAnsi" w:hAnsiTheme="majorHAnsi" w:cstheme="majorHAnsi"/>
        </w:rPr>
        <w:t>Hence another hypothesis can be made, that</w:t>
      </w:r>
      <w:r w:rsidR="006B01A0" w:rsidRPr="0064797A">
        <w:rPr>
          <w:rFonts w:asciiTheme="majorHAnsi" w:hAnsiTheme="majorHAnsi" w:cstheme="majorHAnsi"/>
        </w:rPr>
        <w:t xml:space="preserve"> </w:t>
      </w:r>
      <w:r w:rsidR="009068C8" w:rsidRPr="0064797A">
        <w:rPr>
          <w:rFonts w:asciiTheme="majorHAnsi" w:hAnsiTheme="majorHAnsi" w:cstheme="majorHAnsi"/>
        </w:rPr>
        <w:t xml:space="preserve">being if the </w:t>
      </w:r>
      <w:r w:rsidR="003D1BCA" w:rsidRPr="0064797A">
        <w:rPr>
          <w:rFonts w:asciiTheme="majorHAnsi" w:hAnsiTheme="majorHAnsi" w:cstheme="majorHAnsi"/>
        </w:rPr>
        <w:t xml:space="preserve">bacterial colony is recorded to increase their number in a small period of time, then </w:t>
      </w:r>
      <w:r w:rsidR="002B4D3E" w:rsidRPr="0064797A">
        <w:rPr>
          <w:rFonts w:asciiTheme="majorHAnsi" w:hAnsiTheme="majorHAnsi" w:cstheme="majorHAnsi"/>
        </w:rPr>
        <w:t xml:space="preserve">the initiation of the conversion of milk to </w:t>
      </w:r>
      <w:r w:rsidR="0074206C" w:rsidRPr="0064797A">
        <w:rPr>
          <w:rFonts w:asciiTheme="majorHAnsi" w:hAnsiTheme="majorHAnsi" w:cstheme="majorHAnsi"/>
        </w:rPr>
        <w:t>yoghurt</w:t>
      </w:r>
      <w:r w:rsidR="002B4D3E" w:rsidRPr="0064797A">
        <w:rPr>
          <w:rFonts w:asciiTheme="majorHAnsi" w:hAnsiTheme="majorHAnsi" w:cstheme="majorHAnsi"/>
        </w:rPr>
        <w:t xml:space="preserve"> has </w:t>
      </w:r>
      <w:r w:rsidR="00DA4D56" w:rsidRPr="0064797A">
        <w:rPr>
          <w:rFonts w:asciiTheme="majorHAnsi" w:hAnsiTheme="majorHAnsi" w:cstheme="majorHAnsi"/>
        </w:rPr>
        <w:t>commenced</w:t>
      </w:r>
      <w:r w:rsidR="006C3BC6" w:rsidRPr="0064797A">
        <w:rPr>
          <w:rFonts w:asciiTheme="majorHAnsi" w:hAnsiTheme="majorHAnsi" w:cstheme="majorHAnsi"/>
        </w:rPr>
        <w:t>.</w:t>
      </w:r>
      <w:r w:rsidR="002B4D3E" w:rsidRPr="0064797A">
        <w:rPr>
          <w:rFonts w:asciiTheme="majorHAnsi" w:hAnsiTheme="majorHAnsi" w:cstheme="majorHAnsi"/>
        </w:rPr>
        <w:t xml:space="preserve"> </w:t>
      </w:r>
      <w:r w:rsidR="00A750F2" w:rsidRPr="0064797A">
        <w:rPr>
          <w:rFonts w:asciiTheme="majorHAnsi" w:hAnsiTheme="majorHAnsi" w:cstheme="majorHAnsi"/>
        </w:rPr>
        <w:t>This</w:t>
      </w:r>
      <w:r w:rsidR="00A750F2" w:rsidRPr="007C75C8">
        <w:rPr>
          <w:rFonts w:asciiTheme="majorHAnsi" w:hAnsiTheme="majorHAnsi" w:cstheme="majorHAnsi"/>
        </w:rPr>
        <w:t xml:space="preserve"> method of creating </w:t>
      </w:r>
      <w:r w:rsidR="0074206C" w:rsidRPr="007C75C8">
        <w:rPr>
          <w:rFonts w:asciiTheme="majorHAnsi" w:hAnsiTheme="majorHAnsi" w:cstheme="majorHAnsi"/>
        </w:rPr>
        <w:t>yoghurt</w:t>
      </w:r>
      <w:r w:rsidR="00A750F2" w:rsidRPr="007C75C8">
        <w:rPr>
          <w:rFonts w:asciiTheme="majorHAnsi" w:hAnsiTheme="majorHAnsi" w:cstheme="majorHAnsi"/>
        </w:rPr>
        <w:t xml:space="preserve"> from pre</w:t>
      </w:r>
      <w:r w:rsidR="000F09B6">
        <w:rPr>
          <w:rFonts w:asciiTheme="majorHAnsi" w:hAnsiTheme="majorHAnsi" w:cstheme="majorHAnsi"/>
        </w:rPr>
        <w:t>-</w:t>
      </w:r>
      <w:r w:rsidR="003836C6" w:rsidRPr="007C75C8">
        <w:rPr>
          <w:rFonts w:asciiTheme="majorHAnsi" w:hAnsiTheme="majorHAnsi" w:cstheme="majorHAnsi"/>
        </w:rPr>
        <w:t xml:space="preserve">existing </w:t>
      </w:r>
      <w:r w:rsidR="0074206C" w:rsidRPr="007C75C8">
        <w:rPr>
          <w:rFonts w:asciiTheme="majorHAnsi" w:hAnsiTheme="majorHAnsi" w:cstheme="majorHAnsi"/>
        </w:rPr>
        <w:t>yoghurt</w:t>
      </w:r>
      <w:r w:rsidR="003836C6" w:rsidRPr="007C75C8">
        <w:rPr>
          <w:rFonts w:asciiTheme="majorHAnsi" w:hAnsiTheme="majorHAnsi" w:cstheme="majorHAnsi"/>
        </w:rPr>
        <w:t xml:space="preserve"> cultures </w:t>
      </w:r>
      <w:r w:rsidR="00F57EF6" w:rsidRPr="007C75C8">
        <w:rPr>
          <w:rFonts w:asciiTheme="majorHAnsi" w:hAnsiTheme="majorHAnsi" w:cstheme="majorHAnsi"/>
        </w:rPr>
        <w:t>is us</w:t>
      </w:r>
      <w:r w:rsidR="00A27D0F" w:rsidRPr="007C75C8">
        <w:rPr>
          <w:rFonts w:asciiTheme="majorHAnsi" w:hAnsiTheme="majorHAnsi" w:cstheme="majorHAnsi"/>
        </w:rPr>
        <w:t>ed</w:t>
      </w:r>
      <w:r w:rsidR="00F57EF6" w:rsidRPr="007C75C8">
        <w:rPr>
          <w:rFonts w:asciiTheme="majorHAnsi" w:hAnsiTheme="majorHAnsi" w:cstheme="majorHAnsi"/>
        </w:rPr>
        <w:t xml:space="preserve"> within industrial size factor</w:t>
      </w:r>
      <w:r w:rsidR="001745AC">
        <w:rPr>
          <w:rFonts w:asciiTheme="majorHAnsi" w:hAnsiTheme="majorHAnsi" w:cstheme="majorHAnsi"/>
        </w:rPr>
        <w:t>ies</w:t>
      </w:r>
      <w:r w:rsidR="00F57EF6" w:rsidRPr="007C75C8">
        <w:rPr>
          <w:rFonts w:asciiTheme="majorHAnsi" w:hAnsiTheme="majorHAnsi" w:cstheme="majorHAnsi"/>
        </w:rPr>
        <w:t xml:space="preserve"> for mass </w:t>
      </w:r>
      <w:r w:rsidR="000F09B6">
        <w:rPr>
          <w:rFonts w:asciiTheme="majorHAnsi" w:hAnsiTheme="majorHAnsi" w:cstheme="majorHAnsi"/>
        </w:rPr>
        <w:t>production of</w:t>
      </w:r>
      <w:r w:rsidR="00F57EF6" w:rsidRPr="007C75C8">
        <w:rPr>
          <w:rFonts w:asciiTheme="majorHAnsi" w:hAnsiTheme="majorHAnsi" w:cstheme="majorHAnsi"/>
        </w:rPr>
        <w:t xml:space="preserve"> </w:t>
      </w:r>
      <w:r w:rsidR="0074206C" w:rsidRPr="007C75C8">
        <w:rPr>
          <w:rFonts w:asciiTheme="majorHAnsi" w:hAnsiTheme="majorHAnsi" w:cstheme="majorHAnsi"/>
        </w:rPr>
        <w:t>yoghurt</w:t>
      </w:r>
      <w:r w:rsidR="00F57EF6" w:rsidRPr="007C75C8">
        <w:rPr>
          <w:rFonts w:asciiTheme="majorHAnsi" w:hAnsiTheme="majorHAnsi" w:cstheme="majorHAnsi"/>
        </w:rPr>
        <w:t xml:space="preserve"> at a </w:t>
      </w:r>
      <w:r w:rsidR="003E5B7C" w:rsidRPr="007C75C8">
        <w:rPr>
          <w:rFonts w:asciiTheme="majorHAnsi" w:hAnsiTheme="majorHAnsi" w:cstheme="majorHAnsi"/>
        </w:rPr>
        <w:t>cost-effective</w:t>
      </w:r>
      <w:r w:rsidR="00F57EF6" w:rsidRPr="007C75C8">
        <w:rPr>
          <w:rFonts w:asciiTheme="majorHAnsi" w:hAnsiTheme="majorHAnsi" w:cstheme="majorHAnsi"/>
        </w:rPr>
        <w:t xml:space="preserve"> way.</w:t>
      </w:r>
      <w:r w:rsidR="00AD1C47" w:rsidRPr="007C75C8">
        <w:rPr>
          <w:rFonts w:asciiTheme="majorHAnsi" w:hAnsiTheme="majorHAnsi" w:cstheme="majorHAnsi"/>
        </w:rPr>
        <w:t xml:space="preserve"> It should also be noted that within some </w:t>
      </w:r>
      <w:r w:rsidR="0074206C" w:rsidRPr="007C75C8">
        <w:rPr>
          <w:rFonts w:asciiTheme="majorHAnsi" w:hAnsiTheme="majorHAnsi" w:cstheme="majorHAnsi"/>
        </w:rPr>
        <w:t>yoghurt</w:t>
      </w:r>
      <w:r w:rsidR="00AD1C47" w:rsidRPr="007C75C8">
        <w:rPr>
          <w:rFonts w:asciiTheme="majorHAnsi" w:hAnsiTheme="majorHAnsi" w:cstheme="majorHAnsi"/>
        </w:rPr>
        <w:t xml:space="preserve"> </w:t>
      </w:r>
      <w:r w:rsidR="00391B3F" w:rsidRPr="007C75C8">
        <w:rPr>
          <w:rFonts w:asciiTheme="majorHAnsi" w:hAnsiTheme="majorHAnsi" w:cstheme="majorHAnsi"/>
        </w:rPr>
        <w:t xml:space="preserve">brands, the usage of starch instead of milk </w:t>
      </w:r>
      <w:r w:rsidR="00AA2BE1" w:rsidRPr="007C75C8">
        <w:rPr>
          <w:rFonts w:asciiTheme="majorHAnsi" w:hAnsiTheme="majorHAnsi" w:cstheme="majorHAnsi"/>
        </w:rPr>
        <w:t>coagulation</w:t>
      </w:r>
      <w:r w:rsidR="00391B3F" w:rsidRPr="007C75C8">
        <w:rPr>
          <w:rFonts w:asciiTheme="majorHAnsi" w:hAnsiTheme="majorHAnsi" w:cstheme="majorHAnsi"/>
        </w:rPr>
        <w:t xml:space="preserve"> is performed to allow for </w:t>
      </w:r>
      <w:r w:rsidR="00986264" w:rsidRPr="007C75C8">
        <w:rPr>
          <w:rFonts w:asciiTheme="majorHAnsi" w:hAnsiTheme="majorHAnsi" w:cstheme="majorHAnsi"/>
        </w:rPr>
        <w:t xml:space="preserve">the high viscous </w:t>
      </w:r>
      <w:r w:rsidR="00986264" w:rsidRPr="007C75C8">
        <w:rPr>
          <w:rFonts w:asciiTheme="majorHAnsi" w:hAnsiTheme="majorHAnsi" w:cstheme="majorHAnsi"/>
        </w:rPr>
        <w:lastRenderedPageBreak/>
        <w:t>texture.</w:t>
      </w:r>
      <w:r w:rsidR="006B01A0" w:rsidRPr="007C75C8">
        <w:rPr>
          <w:rFonts w:asciiTheme="majorHAnsi" w:hAnsiTheme="majorHAnsi" w:cstheme="majorHAnsi"/>
        </w:rPr>
        <w:t xml:space="preserve"> </w:t>
      </w:r>
      <w:r w:rsidR="007C10F0" w:rsidRPr="007C75C8">
        <w:rPr>
          <w:rFonts w:asciiTheme="majorHAnsi" w:hAnsiTheme="majorHAnsi" w:cstheme="majorHAnsi"/>
        </w:rPr>
        <w:t xml:space="preserve">As such, an iodine test shall be performed to </w:t>
      </w:r>
      <w:r w:rsidR="004A37CC" w:rsidRPr="007C75C8">
        <w:rPr>
          <w:rFonts w:asciiTheme="majorHAnsi" w:hAnsiTheme="majorHAnsi" w:cstheme="majorHAnsi"/>
        </w:rPr>
        <w:t xml:space="preserve">detect if the </w:t>
      </w:r>
      <w:r w:rsidR="0074206C" w:rsidRPr="007C75C8">
        <w:rPr>
          <w:rFonts w:asciiTheme="majorHAnsi" w:hAnsiTheme="majorHAnsi" w:cstheme="majorHAnsi"/>
        </w:rPr>
        <w:t>yoghurt</w:t>
      </w:r>
      <w:r w:rsidR="004A37CC" w:rsidRPr="007C75C8">
        <w:rPr>
          <w:rFonts w:asciiTheme="majorHAnsi" w:hAnsiTheme="majorHAnsi" w:cstheme="majorHAnsi"/>
        </w:rPr>
        <w:t xml:space="preserve"> contains starc</w:t>
      </w:r>
      <w:r w:rsidR="003A4A28" w:rsidRPr="007C75C8">
        <w:rPr>
          <w:rFonts w:asciiTheme="majorHAnsi" w:hAnsiTheme="majorHAnsi" w:cstheme="majorHAnsi"/>
        </w:rPr>
        <w:t>h.</w:t>
      </w:r>
      <w:r w:rsidR="005020AC" w:rsidRPr="007C75C8">
        <w:rPr>
          <w:rFonts w:asciiTheme="majorHAnsi" w:hAnsiTheme="majorHAnsi" w:cstheme="majorHAnsi"/>
        </w:rPr>
        <w:t xml:space="preserve"> Therefore, </w:t>
      </w:r>
      <w:r w:rsidR="00DF6B47">
        <w:rPr>
          <w:rFonts w:asciiTheme="majorHAnsi" w:hAnsiTheme="majorHAnsi" w:cstheme="majorHAnsi"/>
        </w:rPr>
        <w:t>a</w:t>
      </w:r>
      <w:r w:rsidR="005020AC" w:rsidRPr="007C75C8">
        <w:rPr>
          <w:rFonts w:asciiTheme="majorHAnsi" w:hAnsiTheme="majorHAnsi" w:cstheme="majorHAnsi"/>
        </w:rPr>
        <w:t xml:space="preserve"> hypothesis</w:t>
      </w:r>
      <w:r w:rsidR="00DF6B47">
        <w:rPr>
          <w:rFonts w:asciiTheme="majorHAnsi" w:hAnsiTheme="majorHAnsi" w:cstheme="majorHAnsi"/>
        </w:rPr>
        <w:t xml:space="preserve"> shall be stated</w:t>
      </w:r>
      <w:r w:rsidR="005020AC" w:rsidRPr="007C75C8">
        <w:rPr>
          <w:rFonts w:asciiTheme="majorHAnsi" w:hAnsiTheme="majorHAnsi" w:cstheme="majorHAnsi"/>
        </w:rPr>
        <w:t xml:space="preserve"> that</w:t>
      </w:r>
      <w:r w:rsidR="00DF6B47">
        <w:rPr>
          <w:rFonts w:asciiTheme="majorHAnsi" w:hAnsiTheme="majorHAnsi" w:cstheme="majorHAnsi"/>
        </w:rPr>
        <w:t xml:space="preserve"> if</w:t>
      </w:r>
      <w:r w:rsidR="005020AC" w:rsidRPr="007C75C8">
        <w:rPr>
          <w:rFonts w:asciiTheme="majorHAnsi" w:hAnsiTheme="majorHAnsi" w:cstheme="majorHAnsi"/>
        </w:rPr>
        <w:t xml:space="preserve"> the </w:t>
      </w:r>
      <w:r w:rsidR="0074206C" w:rsidRPr="007C75C8">
        <w:rPr>
          <w:rFonts w:asciiTheme="majorHAnsi" w:hAnsiTheme="majorHAnsi" w:cstheme="majorHAnsi"/>
        </w:rPr>
        <w:t>yoghurt</w:t>
      </w:r>
      <w:r w:rsidR="005020AC" w:rsidRPr="007C75C8">
        <w:rPr>
          <w:rFonts w:asciiTheme="majorHAnsi" w:hAnsiTheme="majorHAnsi" w:cstheme="majorHAnsi"/>
        </w:rPr>
        <w:t xml:space="preserve"> obtained </w:t>
      </w:r>
      <w:r w:rsidR="00CD2B5F">
        <w:rPr>
          <w:rFonts w:asciiTheme="majorHAnsi" w:hAnsiTheme="majorHAnsi" w:cstheme="majorHAnsi"/>
        </w:rPr>
        <w:t xml:space="preserve">has a </w:t>
      </w:r>
      <w:r w:rsidR="005020AC" w:rsidRPr="007C75C8">
        <w:rPr>
          <w:rFonts w:asciiTheme="majorHAnsi" w:hAnsiTheme="majorHAnsi" w:cstheme="majorHAnsi"/>
        </w:rPr>
        <w:t xml:space="preserve">high viscous consistency </w:t>
      </w:r>
      <w:r w:rsidR="00CD2B5F">
        <w:rPr>
          <w:rFonts w:asciiTheme="majorHAnsi" w:hAnsiTheme="majorHAnsi" w:cstheme="majorHAnsi"/>
        </w:rPr>
        <w:t>and has no starch present</w:t>
      </w:r>
      <w:r w:rsidR="00217B3C">
        <w:rPr>
          <w:rFonts w:asciiTheme="majorHAnsi" w:hAnsiTheme="majorHAnsi" w:cstheme="majorHAnsi"/>
        </w:rPr>
        <w:t>, the</w:t>
      </w:r>
      <w:r w:rsidR="004D7898">
        <w:rPr>
          <w:rFonts w:asciiTheme="majorHAnsi" w:hAnsiTheme="majorHAnsi" w:cstheme="majorHAnsi"/>
        </w:rPr>
        <w:t>n the</w:t>
      </w:r>
      <w:r w:rsidR="00217B3C">
        <w:rPr>
          <w:rFonts w:asciiTheme="majorHAnsi" w:hAnsiTheme="majorHAnsi" w:cstheme="majorHAnsi"/>
        </w:rPr>
        <w:t xml:space="preserve"> high viscosity is due to</w:t>
      </w:r>
      <w:r w:rsidR="005020AC" w:rsidRPr="007C75C8">
        <w:rPr>
          <w:rFonts w:asciiTheme="majorHAnsi" w:hAnsiTheme="majorHAnsi" w:cstheme="majorHAnsi"/>
        </w:rPr>
        <w:t xml:space="preserve"> the fermentation </w:t>
      </w:r>
      <w:r w:rsidR="00217B3C">
        <w:rPr>
          <w:rFonts w:asciiTheme="majorHAnsi" w:hAnsiTheme="majorHAnsi" w:cstheme="majorHAnsi"/>
        </w:rPr>
        <w:t>process.</w:t>
      </w:r>
    </w:p>
    <w:p w14:paraId="4AAE9C2F" w14:textId="650D6BB1" w:rsidR="00C007A0" w:rsidRPr="007C75C8" w:rsidRDefault="00C007A0" w:rsidP="00730FF4">
      <w:pPr>
        <w:ind w:firstLine="0"/>
        <w:jc w:val="both"/>
        <w:rPr>
          <w:rFonts w:asciiTheme="majorHAnsi" w:hAnsiTheme="majorHAnsi" w:cstheme="majorHAnsi"/>
          <w:shd w:val="clear" w:color="auto" w:fill="FFFFFF"/>
        </w:rPr>
      </w:pPr>
    </w:p>
    <w:p w14:paraId="0C72FB80" w14:textId="24D2282E" w:rsidR="00ED0C9F" w:rsidRPr="007C75C8" w:rsidRDefault="008D773F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t>Procedure:</w:t>
      </w:r>
    </w:p>
    <w:p w14:paraId="4C91F6CA" w14:textId="6BA4C6B8" w:rsidR="00BF4F10" w:rsidRPr="007C75C8" w:rsidRDefault="00E7023B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The protocol used within this practical is by Buhagiar. (2021)</w:t>
      </w:r>
      <w:r w:rsidR="00AC665F" w:rsidRPr="007C75C8">
        <w:rPr>
          <w:rFonts w:asciiTheme="majorHAnsi" w:hAnsiTheme="majorHAnsi" w:cstheme="majorHAnsi"/>
        </w:rPr>
        <w:t>, and can be found in the link below:</w:t>
      </w:r>
    </w:p>
    <w:p w14:paraId="3C34BFF2" w14:textId="124A3DA5" w:rsidR="00DE4718" w:rsidRPr="007C75C8" w:rsidRDefault="00000000" w:rsidP="00D60A78">
      <w:pPr>
        <w:ind w:firstLine="0"/>
        <w:jc w:val="both"/>
        <w:rPr>
          <w:rFonts w:asciiTheme="majorHAnsi" w:hAnsiTheme="majorHAnsi" w:cstheme="majorHAnsi"/>
        </w:rPr>
      </w:pPr>
      <w:hyperlink r:id="rId9" w:history="1">
        <w:r w:rsidR="00DE4718" w:rsidRPr="007C75C8">
          <w:rPr>
            <w:rStyle w:val="Hyperlink"/>
            <w:rFonts w:asciiTheme="majorHAnsi" w:hAnsiTheme="majorHAnsi" w:cstheme="majorHAnsi"/>
            <w:color w:val="auto"/>
          </w:rPr>
          <w:t>https://www.um.edu.mt/vle/pluginfile.php/1116168/mod_resource/content/0/Schedule%20Practical%203%20-%20Monitoring%20Growth%20of%20Bacteria%20</w:t>
        </w:r>
        <w:r w:rsidR="0074206C" w:rsidRPr="007C75C8">
          <w:rPr>
            <w:rStyle w:val="Hyperlink"/>
            <w:rFonts w:asciiTheme="majorHAnsi" w:hAnsiTheme="majorHAnsi" w:cstheme="majorHAnsi"/>
            <w:color w:val="auto"/>
          </w:rPr>
          <w:t>Yoghurt</w:t>
        </w:r>
        <w:r w:rsidR="00DE4718" w:rsidRPr="007C75C8">
          <w:rPr>
            <w:rStyle w:val="Hyperlink"/>
            <w:rFonts w:asciiTheme="majorHAnsi" w:hAnsiTheme="majorHAnsi" w:cstheme="majorHAnsi"/>
            <w:color w:val="auto"/>
          </w:rPr>
          <w:t>%20Fermentation%20-%20Modified.pdf</w:t>
        </w:r>
      </w:hyperlink>
      <w:r w:rsidR="00DE4718" w:rsidRPr="007C75C8">
        <w:rPr>
          <w:rFonts w:asciiTheme="majorHAnsi" w:hAnsiTheme="majorHAnsi" w:cstheme="majorHAnsi"/>
        </w:rPr>
        <w:t xml:space="preserve"> </w:t>
      </w:r>
    </w:p>
    <w:p w14:paraId="1530E6CB" w14:textId="77777777" w:rsidR="00400465" w:rsidRPr="007C75C8" w:rsidRDefault="00400465" w:rsidP="00D60A78">
      <w:pPr>
        <w:ind w:firstLine="0"/>
        <w:jc w:val="both"/>
        <w:rPr>
          <w:rFonts w:asciiTheme="majorHAnsi" w:hAnsiTheme="majorHAnsi" w:cstheme="majorHAnsi"/>
        </w:rPr>
      </w:pPr>
    </w:p>
    <w:p w14:paraId="3D18591E" w14:textId="5A591A24" w:rsidR="00DF2183" w:rsidRPr="007C75C8" w:rsidRDefault="00400465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Modifications</w:t>
      </w:r>
      <w:r w:rsidR="00630BD3" w:rsidRPr="007C75C8">
        <w:rPr>
          <w:rFonts w:asciiTheme="majorHAnsi" w:hAnsiTheme="majorHAnsi" w:cstheme="majorHAnsi"/>
        </w:rPr>
        <w:t>:</w:t>
      </w:r>
    </w:p>
    <w:p w14:paraId="6579BCF5" w14:textId="15A75C9A" w:rsidR="00C007A0" w:rsidRPr="007C75C8" w:rsidRDefault="00DC3088" w:rsidP="00D60A78">
      <w:pPr>
        <w:pStyle w:val="ListParagraph"/>
        <w:numPr>
          <w:ilvl w:val="0"/>
          <w:numId w:val="39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In page 1, under procedure, </w:t>
      </w:r>
      <m:oMath>
        <m:r>
          <w:rPr>
            <w:rFonts w:ascii="Cambria Math" w:hAnsi="Cambria Math" w:cstheme="majorHAnsi"/>
          </w:rPr>
          <m:t>10 ml</m:t>
        </m:r>
      </m:oMath>
      <w:r w:rsidR="00135964" w:rsidRPr="007C75C8">
        <w:rPr>
          <w:rFonts w:asciiTheme="majorHAnsi" w:hAnsiTheme="majorHAnsi" w:cstheme="majorHAnsi"/>
        </w:rPr>
        <w:t xml:space="preserve"> of </w:t>
      </w:r>
      <w:r w:rsidR="0074206C" w:rsidRPr="007C75C8">
        <w:rPr>
          <w:rFonts w:asciiTheme="majorHAnsi" w:hAnsiTheme="majorHAnsi" w:cstheme="majorHAnsi"/>
        </w:rPr>
        <w:t>yoghurt</w:t>
      </w:r>
      <w:r w:rsidR="00135964" w:rsidRPr="007C75C8">
        <w:rPr>
          <w:rFonts w:asciiTheme="majorHAnsi" w:hAnsiTheme="majorHAnsi" w:cstheme="majorHAnsi"/>
        </w:rPr>
        <w:t xml:space="preserve"> culture</w:t>
      </w:r>
      <w:r w:rsidR="006B01A0" w:rsidRPr="007C75C8">
        <w:rPr>
          <w:rFonts w:asciiTheme="majorHAnsi" w:hAnsiTheme="majorHAnsi" w:cstheme="majorHAnsi"/>
        </w:rPr>
        <w:t xml:space="preserve"> </w:t>
      </w:r>
      <w:r w:rsidR="00891221" w:rsidRPr="007C75C8">
        <w:rPr>
          <w:rFonts w:asciiTheme="majorHAnsi" w:hAnsiTheme="majorHAnsi" w:cstheme="majorHAnsi"/>
        </w:rPr>
        <w:t>was added to</w:t>
      </w:r>
      <w:r w:rsidR="00135964" w:rsidRPr="007C75C8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150 ml</m:t>
        </m:r>
      </m:oMath>
      <w:r w:rsidRPr="007C75C8">
        <w:rPr>
          <w:rFonts w:asciiTheme="majorHAnsi" w:hAnsiTheme="majorHAnsi" w:cstheme="majorHAnsi"/>
        </w:rPr>
        <w:t xml:space="preserve"> </w:t>
      </w:r>
      <w:r w:rsidR="00F90053" w:rsidRPr="007C75C8">
        <w:rPr>
          <w:rFonts w:asciiTheme="majorHAnsi" w:hAnsiTheme="majorHAnsi" w:cstheme="majorHAnsi"/>
        </w:rPr>
        <w:t xml:space="preserve">of </w:t>
      </w:r>
      <w:r w:rsidRPr="007C75C8">
        <w:rPr>
          <w:rFonts w:asciiTheme="majorHAnsi" w:hAnsiTheme="majorHAnsi" w:cstheme="majorHAnsi"/>
        </w:rPr>
        <w:t>boiled</w:t>
      </w:r>
      <w:r w:rsidR="00F90053" w:rsidRPr="007C75C8">
        <w:rPr>
          <w:rFonts w:asciiTheme="majorHAnsi" w:hAnsiTheme="majorHAnsi" w:cstheme="majorHAnsi"/>
        </w:rPr>
        <w:t xml:space="preserve"> milk</w:t>
      </w:r>
      <w:r w:rsidR="00135964" w:rsidRPr="007C75C8">
        <w:rPr>
          <w:rFonts w:asciiTheme="majorHAnsi" w:hAnsiTheme="majorHAnsi" w:cstheme="majorHAnsi"/>
        </w:rPr>
        <w:t xml:space="preserve"> </w:t>
      </w:r>
    </w:p>
    <w:p w14:paraId="046673D9" w14:textId="597B1797" w:rsidR="00E4364A" w:rsidRPr="007C75C8" w:rsidRDefault="00891221" w:rsidP="00D60A78">
      <w:pPr>
        <w:pStyle w:val="ListParagraph"/>
        <w:numPr>
          <w:ilvl w:val="0"/>
          <w:numId w:val="39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In page 1, under procedure, </w:t>
      </w:r>
      <w:r w:rsidR="00276C02" w:rsidRPr="007C75C8">
        <w:rPr>
          <w:rFonts w:asciiTheme="majorHAnsi" w:hAnsiTheme="majorHAnsi" w:cstheme="majorHAnsi"/>
        </w:rPr>
        <w:t>only three</w:t>
      </w:r>
      <w:r w:rsidR="002450CF" w:rsidRPr="007C75C8">
        <w:rPr>
          <w:rFonts w:asciiTheme="majorHAnsi" w:hAnsiTheme="majorHAnsi" w:cstheme="majorHAnsi"/>
        </w:rPr>
        <w:t xml:space="preserve"> growth poi</w:t>
      </w:r>
      <w:r w:rsidR="00276C02" w:rsidRPr="007C75C8">
        <w:rPr>
          <w:rFonts w:asciiTheme="majorHAnsi" w:hAnsiTheme="majorHAnsi" w:cstheme="majorHAnsi"/>
        </w:rPr>
        <w:t>n</w:t>
      </w:r>
      <w:r w:rsidR="002450CF" w:rsidRPr="007C75C8">
        <w:rPr>
          <w:rFonts w:asciiTheme="majorHAnsi" w:hAnsiTheme="majorHAnsi" w:cstheme="majorHAnsi"/>
        </w:rPr>
        <w:t xml:space="preserve">ts </w:t>
      </w:r>
      <w:r w:rsidR="00276C02" w:rsidRPr="007C75C8">
        <w:rPr>
          <w:rFonts w:asciiTheme="majorHAnsi" w:hAnsiTheme="majorHAnsi" w:cstheme="majorHAnsi"/>
        </w:rPr>
        <w:t xml:space="preserve">were </w:t>
      </w:r>
      <w:r w:rsidR="002450CF" w:rsidRPr="007C75C8">
        <w:rPr>
          <w:rFonts w:asciiTheme="majorHAnsi" w:hAnsiTheme="majorHAnsi" w:cstheme="majorHAnsi"/>
        </w:rPr>
        <w:t>observ</w:t>
      </w:r>
      <w:r w:rsidR="00276C02" w:rsidRPr="007C75C8">
        <w:rPr>
          <w:rFonts w:asciiTheme="majorHAnsi" w:hAnsiTheme="majorHAnsi" w:cstheme="majorHAnsi"/>
        </w:rPr>
        <w:t>ed</w:t>
      </w:r>
      <w:r w:rsidR="0009201E" w:rsidRPr="007C75C8">
        <w:rPr>
          <w:rFonts w:asciiTheme="majorHAnsi" w:hAnsiTheme="majorHAnsi" w:cstheme="majorHAnsi"/>
        </w:rPr>
        <w:t xml:space="preserve"> via gram staining</w:t>
      </w:r>
      <w:r w:rsidR="00276C02" w:rsidRPr="007C75C8">
        <w:rPr>
          <w:rFonts w:asciiTheme="majorHAnsi" w:hAnsiTheme="majorHAnsi" w:cstheme="majorHAnsi"/>
        </w:rPr>
        <w:t>. Th</w:t>
      </w:r>
      <w:r w:rsidR="0009201E" w:rsidRPr="007C75C8">
        <w:rPr>
          <w:rFonts w:asciiTheme="majorHAnsi" w:hAnsiTheme="majorHAnsi" w:cstheme="majorHAnsi"/>
        </w:rPr>
        <w:t>ese</w:t>
      </w:r>
      <w:r w:rsidR="00276C02" w:rsidRPr="007C75C8">
        <w:rPr>
          <w:rFonts w:asciiTheme="majorHAnsi" w:hAnsiTheme="majorHAnsi" w:cstheme="majorHAnsi"/>
        </w:rPr>
        <w:t xml:space="preserve"> being </w:t>
      </w:r>
      <w:r w:rsidR="0009201E" w:rsidRPr="007C75C8">
        <w:rPr>
          <w:rFonts w:asciiTheme="majorHAnsi" w:hAnsiTheme="majorHAnsi" w:cstheme="majorHAnsi"/>
        </w:rPr>
        <w:t xml:space="preserve">at </w:t>
      </w:r>
      <m:oMath>
        <m:r>
          <w:rPr>
            <w:rFonts w:ascii="Cambria Math" w:hAnsi="Cambria Math" w:cstheme="majorHAnsi"/>
          </w:rPr>
          <m:t>15 min</m:t>
        </m:r>
      </m:oMath>
      <w:r w:rsidR="0009201E" w:rsidRPr="007C75C8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</w:rPr>
          <m:t>30min</m:t>
        </m:r>
      </m:oMath>
      <w:r w:rsidR="0009201E" w:rsidRPr="007C75C8">
        <w:rPr>
          <w:rFonts w:asciiTheme="majorHAnsi" w:hAnsiTheme="majorHAnsi" w:cstheme="majorHAnsi"/>
        </w:rPr>
        <w:t xml:space="preserve"> and </w:t>
      </w:r>
      <m:oMath>
        <m:r>
          <w:rPr>
            <w:rFonts w:ascii="Cambria Math" w:hAnsi="Cambria Math" w:cstheme="majorHAnsi"/>
          </w:rPr>
          <m:t>45 min</m:t>
        </m:r>
      </m:oMath>
    </w:p>
    <w:p w14:paraId="284B1801" w14:textId="1316C8FA" w:rsidR="00C007A0" w:rsidRPr="007C75C8" w:rsidRDefault="004371A2" w:rsidP="00D60A78">
      <w:pPr>
        <w:pStyle w:val="ListParagraph"/>
        <w:numPr>
          <w:ilvl w:val="0"/>
          <w:numId w:val="39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The </w:t>
      </w:r>
      <w:r w:rsidR="00CA2A27" w:rsidRPr="007C75C8">
        <w:rPr>
          <w:rFonts w:asciiTheme="majorHAnsi" w:hAnsiTheme="majorHAnsi" w:cstheme="majorHAnsi"/>
        </w:rPr>
        <w:t>serial</w:t>
      </w:r>
      <w:r w:rsidRPr="007C75C8">
        <w:rPr>
          <w:rFonts w:asciiTheme="majorHAnsi" w:hAnsiTheme="majorHAnsi" w:cstheme="majorHAnsi"/>
        </w:rPr>
        <w:t xml:space="preserve"> </w:t>
      </w:r>
      <w:r w:rsidR="00CA2A27" w:rsidRPr="007C75C8">
        <w:rPr>
          <w:rFonts w:asciiTheme="majorHAnsi" w:hAnsiTheme="majorHAnsi" w:cstheme="majorHAnsi"/>
        </w:rPr>
        <w:t>dilution</w:t>
      </w:r>
      <w:r w:rsidRPr="007C75C8">
        <w:rPr>
          <w:rFonts w:asciiTheme="majorHAnsi" w:hAnsiTheme="majorHAnsi" w:cstheme="majorHAnsi"/>
        </w:rPr>
        <w:t xml:space="preserve"> </w:t>
      </w:r>
      <w:r w:rsidR="00CA2A27" w:rsidRPr="007C75C8">
        <w:rPr>
          <w:rFonts w:asciiTheme="majorHAnsi" w:hAnsiTheme="majorHAnsi" w:cstheme="majorHAnsi"/>
        </w:rPr>
        <w:t xml:space="preserve">found in page 2 </w:t>
      </w:r>
      <w:r w:rsidRPr="007C75C8">
        <w:rPr>
          <w:rFonts w:asciiTheme="majorHAnsi" w:hAnsiTheme="majorHAnsi" w:cstheme="majorHAnsi"/>
        </w:rPr>
        <w:t xml:space="preserve">was not </w:t>
      </w:r>
      <w:r w:rsidR="00CE568C" w:rsidRPr="007C75C8">
        <w:rPr>
          <w:rFonts w:asciiTheme="majorHAnsi" w:hAnsiTheme="majorHAnsi" w:cstheme="majorHAnsi"/>
        </w:rPr>
        <w:t>performed.</w:t>
      </w:r>
    </w:p>
    <w:p w14:paraId="3CFE63AD" w14:textId="77777777" w:rsidR="004A19CC" w:rsidRPr="007C75C8" w:rsidRDefault="00254803" w:rsidP="00D60A78">
      <w:pPr>
        <w:pStyle w:val="ListParagraph"/>
        <w:numPr>
          <w:ilvl w:val="0"/>
          <w:numId w:val="39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The </w:t>
      </w:r>
      <w:r w:rsidR="00EF48A6" w:rsidRPr="007C75C8">
        <w:rPr>
          <w:rFonts w:asciiTheme="majorHAnsi" w:hAnsiTheme="majorHAnsi" w:cstheme="majorHAnsi"/>
        </w:rPr>
        <w:t xml:space="preserve">serial dilution used in the spectrophotometer </w:t>
      </w:r>
      <w:r w:rsidR="0088134F" w:rsidRPr="007C75C8">
        <w:rPr>
          <w:rFonts w:asciiTheme="majorHAnsi" w:hAnsiTheme="majorHAnsi" w:cstheme="majorHAnsi"/>
        </w:rPr>
        <w:t>is the following</w:t>
      </w:r>
      <w:r w:rsidR="004A19CC" w:rsidRPr="007C75C8">
        <w:rPr>
          <w:rFonts w:asciiTheme="majorHAnsi" w:hAnsiTheme="majorHAnsi" w:cstheme="majorHAnsi"/>
        </w:rPr>
        <w:t>:</w:t>
      </w:r>
    </w:p>
    <w:p w14:paraId="4022B21C" w14:textId="268639FF" w:rsidR="004A19CC" w:rsidRPr="007C75C8" w:rsidRDefault="004A19CC" w:rsidP="00D60A78">
      <w:pPr>
        <w:pStyle w:val="ListParagraph"/>
        <w:numPr>
          <w:ilvl w:val="0"/>
          <w:numId w:val="40"/>
        </w:numPr>
        <w:jc w:val="both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100 μl</m:t>
        </m:r>
      </m:oMath>
      <w:r w:rsidRPr="007C75C8">
        <w:rPr>
          <w:rFonts w:asciiTheme="majorHAnsi" w:hAnsiTheme="majorHAnsi" w:cstheme="majorHAnsi"/>
        </w:rPr>
        <w:t xml:space="preserve">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Pr="007C75C8">
        <w:rPr>
          <w:rFonts w:asciiTheme="majorHAnsi" w:hAnsiTheme="majorHAnsi" w:cstheme="majorHAnsi"/>
        </w:rPr>
        <w:t xml:space="preserve">sterile milk mixed with </w:t>
      </w:r>
      <m:oMath>
        <m:r>
          <w:rPr>
            <w:rFonts w:ascii="Cambria Math" w:hAnsi="Cambria Math" w:cstheme="majorHAnsi"/>
          </w:rPr>
          <m:t>10 ml</m:t>
        </m:r>
      </m:oMath>
      <w:r w:rsidRPr="007C75C8">
        <w:rPr>
          <w:rFonts w:asciiTheme="majorHAnsi" w:hAnsiTheme="majorHAnsi" w:cstheme="majorHAnsi"/>
        </w:rPr>
        <w:t xml:space="preserve"> of fresh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with </w:t>
      </w:r>
      <m:oMath>
        <m:r>
          <w:rPr>
            <w:rFonts w:ascii="Cambria Math" w:hAnsi="Cambria Math" w:cstheme="majorHAnsi"/>
          </w:rPr>
          <m:t>900 μl</m:t>
        </m:r>
      </m:oMath>
      <w:r w:rsidRPr="007C75C8">
        <w:rPr>
          <w:rFonts w:asciiTheme="majorHAnsi" w:hAnsiTheme="majorHAnsi" w:cstheme="majorHAnsi"/>
        </w:rPr>
        <w:t xml:space="preserve"> of phosphate buffer solution.</w:t>
      </w:r>
    </w:p>
    <w:p w14:paraId="4EDCA8D9" w14:textId="6CD789C5" w:rsidR="00254803" w:rsidRPr="007C75C8" w:rsidRDefault="004A19CC" w:rsidP="00D60A78">
      <w:pPr>
        <w:pStyle w:val="ListParagraph"/>
        <w:numPr>
          <w:ilvl w:val="0"/>
          <w:numId w:val="40"/>
        </w:numPr>
        <w:jc w:val="both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10 μl</m:t>
        </m:r>
      </m:oMath>
      <w:r w:rsidRPr="007C75C8">
        <w:rPr>
          <w:rFonts w:asciiTheme="majorHAnsi" w:hAnsiTheme="majorHAnsi" w:cstheme="majorHAnsi"/>
        </w:rPr>
        <w:t xml:space="preserve">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Pr="007C75C8">
        <w:rPr>
          <w:rFonts w:asciiTheme="majorHAnsi" w:hAnsiTheme="majorHAnsi" w:cstheme="majorHAnsi"/>
        </w:rPr>
        <w:t xml:space="preserve">sterile milk mixed with </w:t>
      </w:r>
      <m:oMath>
        <m:r>
          <w:rPr>
            <w:rFonts w:ascii="Cambria Math" w:hAnsi="Cambria Math" w:cstheme="majorHAnsi"/>
          </w:rPr>
          <m:t>10 ml</m:t>
        </m:r>
      </m:oMath>
      <w:r w:rsidRPr="007C75C8">
        <w:rPr>
          <w:rFonts w:asciiTheme="majorHAnsi" w:hAnsiTheme="majorHAnsi" w:cstheme="majorHAnsi"/>
        </w:rPr>
        <w:t xml:space="preserve"> of fresh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with </w:t>
      </w:r>
      <m:oMath>
        <m:r>
          <w:rPr>
            <w:rFonts w:ascii="Cambria Math" w:hAnsi="Cambria Math" w:cstheme="majorHAnsi"/>
          </w:rPr>
          <m:t>990 μl</m:t>
        </m:r>
      </m:oMath>
      <w:r w:rsidRPr="007C75C8">
        <w:rPr>
          <w:rFonts w:asciiTheme="majorHAnsi" w:hAnsiTheme="majorHAnsi" w:cstheme="majorHAnsi"/>
        </w:rPr>
        <w:t xml:space="preserve"> of phosphate buffer solution</w:t>
      </w:r>
    </w:p>
    <w:p w14:paraId="6372F3EB" w14:textId="77777777" w:rsidR="00254803" w:rsidRPr="007C75C8" w:rsidRDefault="00254803" w:rsidP="00D60A78">
      <w:pPr>
        <w:ind w:firstLine="0"/>
        <w:jc w:val="both"/>
        <w:rPr>
          <w:rFonts w:asciiTheme="majorHAnsi" w:hAnsiTheme="majorHAnsi" w:cstheme="majorHAnsi"/>
        </w:rPr>
      </w:pPr>
    </w:p>
    <w:p w14:paraId="1D476F12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1ADA124F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2B5B2A39" w14:textId="5A40C566" w:rsidR="000325F8" w:rsidRPr="007C75C8" w:rsidRDefault="003A23CB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lastRenderedPageBreak/>
        <w:t>Sources of Errors:</w:t>
      </w:r>
    </w:p>
    <w:p w14:paraId="4579A952" w14:textId="132AD6CD" w:rsidR="00266D6A" w:rsidRPr="007C75C8" w:rsidRDefault="00D85DF9" w:rsidP="00D85DF9">
      <w:pPr>
        <w:pStyle w:val="ListParagraph"/>
        <w:numPr>
          <w:ilvl w:val="0"/>
          <w:numId w:val="41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Foreign</w:t>
      </w:r>
      <w:r w:rsidR="009A6398" w:rsidRPr="007C75C8">
        <w:rPr>
          <w:rFonts w:asciiTheme="majorHAnsi" w:hAnsiTheme="majorHAnsi" w:cstheme="majorHAnsi"/>
        </w:rPr>
        <w:t xml:space="preserve"> microbes might infiltrate the milk or </w:t>
      </w:r>
      <w:r w:rsidR="0074206C" w:rsidRPr="007C75C8">
        <w:rPr>
          <w:rFonts w:asciiTheme="majorHAnsi" w:hAnsiTheme="majorHAnsi" w:cstheme="majorHAnsi"/>
        </w:rPr>
        <w:t>yoghurt</w:t>
      </w:r>
      <w:r w:rsidR="009A6398" w:rsidRPr="007C75C8">
        <w:rPr>
          <w:rFonts w:asciiTheme="majorHAnsi" w:hAnsiTheme="majorHAnsi" w:cstheme="majorHAnsi"/>
        </w:rPr>
        <w:t xml:space="preserve"> there by </w:t>
      </w:r>
      <w:r w:rsidRPr="007C75C8">
        <w:rPr>
          <w:rFonts w:asciiTheme="majorHAnsi" w:hAnsiTheme="majorHAnsi" w:cstheme="majorHAnsi"/>
        </w:rPr>
        <w:t>ruining the experiment.</w:t>
      </w:r>
    </w:p>
    <w:p w14:paraId="6240B4FB" w14:textId="3CA5DE4D" w:rsidR="00D85DF9" w:rsidRPr="007C75C8" w:rsidRDefault="001604C0" w:rsidP="00D85DF9">
      <w:pPr>
        <w:pStyle w:val="ListParagraph"/>
        <w:numPr>
          <w:ilvl w:val="0"/>
          <w:numId w:val="41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>The</w:t>
      </w:r>
      <w:r w:rsidR="002518F9" w:rsidRPr="007C75C8">
        <w:rPr>
          <w:rFonts w:asciiTheme="majorHAnsi" w:hAnsiTheme="majorHAnsi" w:cstheme="majorHAnsi"/>
        </w:rPr>
        <w:t xml:space="preserve"> bacteria </w:t>
      </w:r>
      <w:r w:rsidR="00CB043F" w:rsidRPr="007C75C8">
        <w:rPr>
          <w:rFonts w:asciiTheme="majorHAnsi" w:hAnsiTheme="majorHAnsi" w:cstheme="majorHAnsi"/>
        </w:rPr>
        <w:t>genus present in the yoghurt sample is only assumed to be</w:t>
      </w:r>
      <w:r w:rsidRPr="007C75C8">
        <w:rPr>
          <w:rFonts w:asciiTheme="majorHAnsi" w:hAnsiTheme="majorHAnsi" w:cstheme="majorHAnsi"/>
        </w:rPr>
        <w:t xml:space="preserve"> </w:t>
      </w:r>
      <w:r w:rsidRPr="007C75C8">
        <w:rPr>
          <w:rFonts w:asciiTheme="majorHAnsi" w:hAnsiTheme="majorHAnsi" w:cstheme="majorHAnsi"/>
          <w:i/>
          <w:iCs/>
        </w:rPr>
        <w:t>Lactobacillus</w:t>
      </w:r>
      <w:r w:rsidRPr="007C75C8">
        <w:rPr>
          <w:rFonts w:asciiTheme="majorHAnsi" w:hAnsiTheme="majorHAnsi" w:cstheme="majorHAnsi"/>
        </w:rPr>
        <w:t xml:space="preserve"> and </w:t>
      </w:r>
      <w:r w:rsidRPr="007C75C8">
        <w:rPr>
          <w:rFonts w:asciiTheme="majorHAnsi" w:hAnsiTheme="majorHAnsi" w:cstheme="majorHAnsi"/>
          <w:i/>
          <w:iCs/>
        </w:rPr>
        <w:t>Streptococcus</w:t>
      </w:r>
      <w:r w:rsidR="00CB043F" w:rsidRPr="007C75C8">
        <w:rPr>
          <w:rFonts w:asciiTheme="majorHAnsi" w:hAnsiTheme="majorHAnsi" w:cstheme="majorHAnsi"/>
        </w:rPr>
        <w:t xml:space="preserve">, </w:t>
      </w:r>
      <w:r w:rsidR="003E5B7C" w:rsidRPr="007C75C8">
        <w:rPr>
          <w:rFonts w:asciiTheme="majorHAnsi" w:hAnsiTheme="majorHAnsi" w:cstheme="majorHAnsi"/>
        </w:rPr>
        <w:t>due to</w:t>
      </w:r>
      <w:r w:rsidR="00CB043F" w:rsidRPr="007C75C8">
        <w:rPr>
          <w:rFonts w:asciiTheme="majorHAnsi" w:hAnsiTheme="majorHAnsi" w:cstheme="majorHAnsi"/>
        </w:rPr>
        <w:t xml:space="preserve"> it being common </w:t>
      </w:r>
      <w:r w:rsidR="00E3329F">
        <w:rPr>
          <w:rFonts w:asciiTheme="majorHAnsi" w:hAnsiTheme="majorHAnsi" w:cstheme="majorHAnsi"/>
        </w:rPr>
        <w:t>in</w:t>
      </w:r>
      <w:r w:rsidR="00CB043F" w:rsidRPr="007C75C8">
        <w:rPr>
          <w:rFonts w:asciiTheme="majorHAnsi" w:hAnsiTheme="majorHAnsi" w:cstheme="majorHAnsi"/>
        </w:rPr>
        <w:t xml:space="preserve"> find</w:t>
      </w:r>
      <w:r w:rsidR="00E3329F">
        <w:rPr>
          <w:rFonts w:asciiTheme="majorHAnsi" w:hAnsiTheme="majorHAnsi" w:cstheme="majorHAnsi"/>
        </w:rPr>
        <w:t>ing</w:t>
      </w:r>
      <w:r w:rsidR="00CB043F" w:rsidRPr="007C75C8">
        <w:rPr>
          <w:rFonts w:asciiTheme="majorHAnsi" w:hAnsiTheme="majorHAnsi" w:cstheme="majorHAnsi"/>
        </w:rPr>
        <w:t xml:space="preserve"> them in the fermentation of yoghurt. But it may be another genus of bacteria.</w:t>
      </w:r>
    </w:p>
    <w:p w14:paraId="1659965F" w14:textId="1785A72D" w:rsidR="00CB043F" w:rsidRPr="007C75C8" w:rsidRDefault="00E9550E" w:rsidP="00D85DF9">
      <w:pPr>
        <w:pStyle w:val="ListParagraph"/>
        <w:numPr>
          <w:ilvl w:val="0"/>
          <w:numId w:val="41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The temperature of the milk may go below </w:t>
      </w:r>
      <m:oMath>
        <m:r>
          <w:rPr>
            <w:rFonts w:ascii="Cambria Math" w:hAnsi="Cambria Math" w:cstheme="majorHAnsi"/>
          </w:rPr>
          <m:t>42 ℃</m:t>
        </m:r>
      </m:oMath>
      <w:r w:rsidRPr="007C75C8">
        <w:rPr>
          <w:rFonts w:asciiTheme="majorHAnsi" w:hAnsiTheme="majorHAnsi" w:cstheme="majorHAnsi"/>
        </w:rPr>
        <w:t xml:space="preserve"> due to </w:t>
      </w:r>
      <w:r w:rsidR="00563703" w:rsidRPr="007C75C8">
        <w:rPr>
          <w:rFonts w:asciiTheme="majorHAnsi" w:hAnsiTheme="majorHAnsi" w:cstheme="majorHAnsi"/>
        </w:rPr>
        <w:t>human error.</w:t>
      </w:r>
    </w:p>
    <w:p w14:paraId="286EFE99" w14:textId="1A5492BA" w:rsidR="008D773F" w:rsidRPr="007C75C8" w:rsidRDefault="008D773F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t>Precautions:</w:t>
      </w:r>
    </w:p>
    <w:p w14:paraId="6449609B" w14:textId="42FC8908" w:rsidR="00266D6A" w:rsidRPr="007C75C8" w:rsidRDefault="004A19CC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Wear disposable gloves when performing gram staining so as to avoid </w:t>
      </w:r>
      <w:r w:rsidR="00D12282" w:rsidRPr="007C75C8">
        <w:rPr>
          <w:rFonts w:asciiTheme="majorHAnsi" w:hAnsiTheme="majorHAnsi" w:cstheme="majorHAnsi"/>
        </w:rPr>
        <w:t xml:space="preserve">staining </w:t>
      </w:r>
      <w:r w:rsidR="00E3329F" w:rsidRPr="007C75C8">
        <w:rPr>
          <w:rFonts w:asciiTheme="majorHAnsi" w:hAnsiTheme="majorHAnsi" w:cstheme="majorHAnsi"/>
        </w:rPr>
        <w:t>one’s</w:t>
      </w:r>
      <w:r w:rsidR="00D12282" w:rsidRPr="007C75C8">
        <w:rPr>
          <w:rFonts w:asciiTheme="majorHAnsi" w:hAnsiTheme="majorHAnsi" w:cstheme="majorHAnsi"/>
        </w:rPr>
        <w:t xml:space="preserve"> hands.</w:t>
      </w:r>
    </w:p>
    <w:p w14:paraId="65E5C45E" w14:textId="40A8FD0E" w:rsidR="006D0EB7" w:rsidRPr="007C75C8" w:rsidRDefault="00812721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Do not </w:t>
      </w:r>
      <w:r w:rsidR="00D12282" w:rsidRPr="007C75C8">
        <w:rPr>
          <w:rFonts w:asciiTheme="majorHAnsi" w:hAnsiTheme="majorHAnsi" w:cstheme="majorHAnsi"/>
        </w:rPr>
        <w:t>dispose of the</w:t>
      </w:r>
      <w:r w:rsidRPr="007C75C8">
        <w:rPr>
          <w:rFonts w:asciiTheme="majorHAnsi" w:hAnsiTheme="majorHAnsi" w:cstheme="majorHAnsi"/>
        </w:rPr>
        <w:t xml:space="preserve"> gram stain</w:t>
      </w:r>
      <w:r w:rsidR="00D12282" w:rsidRPr="007C75C8">
        <w:rPr>
          <w:rFonts w:asciiTheme="majorHAnsi" w:hAnsiTheme="majorHAnsi" w:cstheme="majorHAnsi"/>
        </w:rPr>
        <w:t>ing solutions</w:t>
      </w:r>
      <w:r w:rsidRPr="007C75C8">
        <w:rPr>
          <w:rFonts w:asciiTheme="majorHAnsi" w:hAnsiTheme="majorHAnsi" w:cstheme="majorHAnsi"/>
        </w:rPr>
        <w:t xml:space="preserve"> in </w:t>
      </w:r>
      <w:r w:rsidR="00D12282" w:rsidRPr="007C75C8">
        <w:rPr>
          <w:rFonts w:asciiTheme="majorHAnsi" w:hAnsiTheme="majorHAnsi" w:cstheme="majorHAnsi"/>
        </w:rPr>
        <w:t xml:space="preserve">the sink, </w:t>
      </w:r>
      <w:r w:rsidR="00230D40" w:rsidRPr="007C75C8">
        <w:rPr>
          <w:rFonts w:asciiTheme="majorHAnsi" w:hAnsiTheme="majorHAnsi" w:cstheme="majorHAnsi"/>
        </w:rPr>
        <w:t>but</w:t>
      </w:r>
      <w:r w:rsidRPr="007C75C8">
        <w:rPr>
          <w:rFonts w:asciiTheme="majorHAnsi" w:hAnsiTheme="majorHAnsi" w:cstheme="majorHAnsi"/>
        </w:rPr>
        <w:t xml:space="preserve"> instead in</w:t>
      </w:r>
      <w:r w:rsidR="00B30A1B" w:rsidRPr="007C75C8">
        <w:rPr>
          <w:rFonts w:asciiTheme="majorHAnsi" w:hAnsiTheme="majorHAnsi" w:cstheme="majorHAnsi"/>
        </w:rPr>
        <w:t xml:space="preserve"> a</w:t>
      </w:r>
      <w:r w:rsidRPr="007C75C8">
        <w:rPr>
          <w:rFonts w:asciiTheme="majorHAnsi" w:hAnsiTheme="majorHAnsi" w:cstheme="majorHAnsi"/>
        </w:rPr>
        <w:t xml:space="preserve"> large </w:t>
      </w:r>
      <w:r w:rsidR="00230D40" w:rsidRPr="007C75C8">
        <w:rPr>
          <w:rFonts w:asciiTheme="majorHAnsi" w:hAnsiTheme="majorHAnsi" w:cstheme="majorHAnsi"/>
        </w:rPr>
        <w:t>beaker</w:t>
      </w:r>
      <w:r w:rsidRPr="007C75C8">
        <w:rPr>
          <w:rFonts w:asciiTheme="majorHAnsi" w:hAnsiTheme="majorHAnsi" w:cstheme="majorHAnsi"/>
        </w:rPr>
        <w:t xml:space="preserve"> </w:t>
      </w:r>
      <w:r w:rsidR="00230D40" w:rsidRPr="007C75C8">
        <w:rPr>
          <w:rFonts w:asciiTheme="majorHAnsi" w:hAnsiTheme="majorHAnsi" w:cstheme="majorHAnsi"/>
        </w:rPr>
        <w:t>for</w:t>
      </w:r>
      <w:r w:rsidRPr="007C75C8">
        <w:rPr>
          <w:rFonts w:asciiTheme="majorHAnsi" w:hAnsiTheme="majorHAnsi" w:cstheme="majorHAnsi"/>
        </w:rPr>
        <w:t xml:space="preserve"> later </w:t>
      </w:r>
      <w:r w:rsidR="00230D40" w:rsidRPr="007C75C8">
        <w:rPr>
          <w:rFonts w:asciiTheme="majorHAnsi" w:hAnsiTheme="majorHAnsi" w:cstheme="majorHAnsi"/>
        </w:rPr>
        <w:t>disposal.</w:t>
      </w:r>
    </w:p>
    <w:p w14:paraId="4FAF5D24" w14:textId="6D21D45E" w:rsidR="00812721" w:rsidRPr="007C75C8" w:rsidRDefault="00812721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Use a small </w:t>
      </w:r>
      <w:r w:rsidR="00DC5121" w:rsidRPr="007C75C8">
        <w:rPr>
          <w:rFonts w:asciiTheme="majorHAnsi" w:hAnsiTheme="majorHAnsi" w:cstheme="majorHAnsi"/>
        </w:rPr>
        <w:t xml:space="preserve">drop of </w:t>
      </w:r>
      <w:r w:rsidR="0074206C" w:rsidRPr="007C75C8">
        <w:rPr>
          <w:rFonts w:asciiTheme="majorHAnsi" w:hAnsiTheme="majorHAnsi" w:cstheme="majorHAnsi"/>
        </w:rPr>
        <w:t>yoghurt</w:t>
      </w:r>
      <w:r w:rsidR="00DC5121" w:rsidRPr="007C75C8">
        <w:rPr>
          <w:rFonts w:asciiTheme="majorHAnsi" w:hAnsiTheme="majorHAnsi" w:cstheme="majorHAnsi"/>
        </w:rPr>
        <w:t xml:space="preserve"> on the glass slide </w:t>
      </w:r>
      <w:r w:rsidR="00AF5781" w:rsidRPr="007C75C8">
        <w:rPr>
          <w:rFonts w:asciiTheme="majorHAnsi" w:hAnsiTheme="majorHAnsi" w:cstheme="majorHAnsi"/>
        </w:rPr>
        <w:t>before heat fixing.</w:t>
      </w:r>
    </w:p>
    <w:p w14:paraId="504DF2B5" w14:textId="0058A242" w:rsidR="00DC5121" w:rsidRPr="007C75C8" w:rsidRDefault="00DC5121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When heat fixing </w:t>
      </w:r>
      <w:r w:rsidR="003E5B7C" w:rsidRPr="007C75C8">
        <w:rPr>
          <w:rFonts w:asciiTheme="majorHAnsi" w:hAnsiTheme="majorHAnsi" w:cstheme="majorHAnsi"/>
        </w:rPr>
        <w:t>does</w:t>
      </w:r>
      <w:r w:rsidRPr="007C75C8">
        <w:rPr>
          <w:rFonts w:asciiTheme="majorHAnsi" w:hAnsiTheme="majorHAnsi" w:cstheme="majorHAnsi"/>
        </w:rPr>
        <w:t xml:space="preserve"> not leave it in the flam</w:t>
      </w:r>
      <w:r w:rsidR="00AF5781" w:rsidRPr="007C75C8">
        <w:rPr>
          <w:rFonts w:asciiTheme="majorHAnsi" w:hAnsiTheme="majorHAnsi" w:cstheme="majorHAnsi"/>
        </w:rPr>
        <w:t>e</w:t>
      </w:r>
      <w:r w:rsidRPr="007C75C8">
        <w:rPr>
          <w:rFonts w:asciiTheme="majorHAnsi" w:hAnsiTheme="majorHAnsi" w:cstheme="majorHAnsi"/>
        </w:rPr>
        <w:t xml:space="preserve"> too </w:t>
      </w:r>
      <w:r w:rsidR="004914D5" w:rsidRPr="007C75C8">
        <w:rPr>
          <w:rFonts w:asciiTheme="majorHAnsi" w:hAnsiTheme="majorHAnsi" w:cstheme="majorHAnsi"/>
        </w:rPr>
        <w:t>long since</w:t>
      </w:r>
      <w:r w:rsidR="00AF5781" w:rsidRPr="007C75C8">
        <w:rPr>
          <w:rFonts w:asciiTheme="majorHAnsi" w:hAnsiTheme="majorHAnsi" w:cstheme="majorHAnsi"/>
        </w:rPr>
        <w:t xml:space="preserve"> it will</w:t>
      </w:r>
      <w:r w:rsidRPr="007C75C8">
        <w:rPr>
          <w:rFonts w:asciiTheme="majorHAnsi" w:hAnsiTheme="majorHAnsi" w:cstheme="majorHAnsi"/>
        </w:rPr>
        <w:t xml:space="preserve"> destroy the bacteria </w:t>
      </w:r>
      <w:r w:rsidR="00AF5781" w:rsidRPr="007C75C8">
        <w:rPr>
          <w:rFonts w:asciiTheme="majorHAnsi" w:hAnsiTheme="majorHAnsi" w:cstheme="majorHAnsi"/>
        </w:rPr>
        <w:t>structure.</w:t>
      </w:r>
    </w:p>
    <w:p w14:paraId="1D5EBB55" w14:textId="62207872" w:rsidR="00AF5781" w:rsidRPr="007C75C8" w:rsidRDefault="004F7B94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If </w:t>
      </w:r>
      <w:r w:rsidR="00DD03DA" w:rsidRPr="007C75C8">
        <w:rPr>
          <w:rFonts w:asciiTheme="majorHAnsi" w:hAnsiTheme="majorHAnsi" w:cstheme="majorHAnsi"/>
        </w:rPr>
        <w:t>debris</w:t>
      </w:r>
      <w:r w:rsidRPr="007C75C8">
        <w:rPr>
          <w:rFonts w:asciiTheme="majorHAnsi" w:hAnsiTheme="majorHAnsi" w:cstheme="majorHAnsi"/>
        </w:rPr>
        <w:t xml:space="preserve"> </w:t>
      </w:r>
      <w:r w:rsidR="00804729" w:rsidRPr="007C75C8">
        <w:rPr>
          <w:rFonts w:asciiTheme="majorHAnsi" w:hAnsiTheme="majorHAnsi" w:cstheme="majorHAnsi"/>
        </w:rPr>
        <w:t>is found in the thermo</w:t>
      </w:r>
      <w:r w:rsidR="002D6542" w:rsidRPr="007C75C8">
        <w:rPr>
          <w:rFonts w:asciiTheme="majorHAnsi" w:hAnsiTheme="majorHAnsi" w:cstheme="majorHAnsi"/>
        </w:rPr>
        <w:t>s clean it with detergent.</w:t>
      </w:r>
    </w:p>
    <w:p w14:paraId="6E2EB0F4" w14:textId="388B2F61" w:rsidR="00772BAA" w:rsidRPr="007C75C8" w:rsidRDefault="002D6542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When boiling the milk do not exceed a temperature of </w:t>
      </w:r>
      <m:oMath>
        <m:r>
          <w:rPr>
            <w:rFonts w:ascii="Cambria Math" w:hAnsi="Cambria Math" w:cstheme="majorHAnsi"/>
          </w:rPr>
          <m:t>80 ℃</m:t>
        </m:r>
      </m:oMath>
      <w:r w:rsidRPr="007C75C8">
        <w:rPr>
          <w:rFonts w:asciiTheme="majorHAnsi" w:hAnsiTheme="majorHAnsi" w:cstheme="majorHAnsi"/>
        </w:rPr>
        <w:t xml:space="preserve"> to </w:t>
      </w:r>
      <m:oMath>
        <m:r>
          <w:rPr>
            <w:rFonts w:ascii="Cambria Math" w:hAnsi="Cambria Math" w:cstheme="majorHAnsi"/>
          </w:rPr>
          <m:t>90 ℃</m:t>
        </m:r>
      </m:oMath>
      <w:r w:rsidR="00972AE1" w:rsidRPr="007C75C8">
        <w:rPr>
          <w:rFonts w:asciiTheme="majorHAnsi" w:hAnsiTheme="majorHAnsi" w:cstheme="majorHAnsi"/>
        </w:rPr>
        <w:t>, so to avoid curdling of the milk.</w:t>
      </w:r>
    </w:p>
    <w:p w14:paraId="39FAEE1B" w14:textId="2D15EBD2" w:rsidR="00972AE1" w:rsidRPr="007C75C8" w:rsidRDefault="00972AE1" w:rsidP="004A0A52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The temperature of the </w:t>
      </w:r>
      <w:r w:rsidR="00001253" w:rsidRPr="007C75C8">
        <w:rPr>
          <w:rFonts w:asciiTheme="majorHAnsi" w:hAnsiTheme="majorHAnsi" w:cstheme="majorHAnsi"/>
        </w:rPr>
        <w:t xml:space="preserve">boiled milk should not reduce past </w:t>
      </w:r>
      <m:oMath>
        <m:r>
          <w:rPr>
            <w:rFonts w:ascii="Cambria Math" w:hAnsi="Cambria Math" w:cstheme="majorHAnsi"/>
          </w:rPr>
          <m:t>45 ℃</m:t>
        </m:r>
      </m:oMath>
      <w:r w:rsidR="00001253" w:rsidRPr="007C75C8">
        <w:rPr>
          <w:rFonts w:asciiTheme="majorHAnsi" w:hAnsiTheme="majorHAnsi" w:cstheme="majorHAnsi"/>
        </w:rPr>
        <w:t>.</w:t>
      </w:r>
    </w:p>
    <w:p w14:paraId="111B7EEC" w14:textId="77777777" w:rsidR="00176B69" w:rsidRDefault="00B23369" w:rsidP="00176B69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Do not put in too much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</w:t>
      </w:r>
      <w:r w:rsidR="00181467" w:rsidRPr="007C75C8">
        <w:rPr>
          <w:rFonts w:asciiTheme="majorHAnsi" w:hAnsiTheme="majorHAnsi" w:cstheme="majorHAnsi"/>
        </w:rPr>
        <w:t xml:space="preserve">into the boiled milk, </w:t>
      </w:r>
      <w:r w:rsidRPr="007C75C8">
        <w:rPr>
          <w:rFonts w:asciiTheme="majorHAnsi" w:hAnsiTheme="majorHAnsi" w:cstheme="majorHAnsi"/>
        </w:rPr>
        <w:t>since</w:t>
      </w:r>
      <w:r w:rsidR="00181467" w:rsidRPr="007C75C8">
        <w:rPr>
          <w:rFonts w:asciiTheme="majorHAnsi" w:hAnsiTheme="majorHAnsi" w:cstheme="majorHAnsi"/>
        </w:rPr>
        <w:t xml:space="preserve"> if the b</w:t>
      </w:r>
      <w:r w:rsidRPr="007C75C8">
        <w:rPr>
          <w:rFonts w:asciiTheme="majorHAnsi" w:hAnsiTheme="majorHAnsi" w:cstheme="majorHAnsi"/>
        </w:rPr>
        <w:t>acteria</w:t>
      </w:r>
      <w:r w:rsidR="006B01A0" w:rsidRPr="007C75C8">
        <w:rPr>
          <w:rFonts w:asciiTheme="majorHAnsi" w:hAnsiTheme="majorHAnsi" w:cstheme="majorHAnsi"/>
        </w:rPr>
        <w:t xml:space="preserve"> </w:t>
      </w:r>
      <w:r w:rsidR="00181467" w:rsidRPr="007C75C8">
        <w:rPr>
          <w:rFonts w:asciiTheme="majorHAnsi" w:hAnsiTheme="majorHAnsi" w:cstheme="majorHAnsi"/>
        </w:rPr>
        <w:t xml:space="preserve">concentration is too high, </w:t>
      </w:r>
      <w:r w:rsidR="004D1226" w:rsidRPr="007C75C8">
        <w:rPr>
          <w:rFonts w:asciiTheme="majorHAnsi" w:hAnsiTheme="majorHAnsi" w:cstheme="majorHAnsi"/>
        </w:rPr>
        <w:t xml:space="preserve">a large </w:t>
      </w:r>
      <w:r w:rsidR="00310ADF" w:rsidRPr="007C75C8">
        <w:rPr>
          <w:rFonts w:asciiTheme="majorHAnsi" w:hAnsiTheme="majorHAnsi" w:cstheme="majorHAnsi"/>
        </w:rPr>
        <w:t>quantity</w:t>
      </w:r>
      <w:r w:rsidR="004D1226" w:rsidRPr="007C75C8">
        <w:rPr>
          <w:rFonts w:asciiTheme="majorHAnsi" w:hAnsiTheme="majorHAnsi" w:cstheme="majorHAnsi"/>
        </w:rPr>
        <w:t xml:space="preserve"> of them will perform </w:t>
      </w:r>
      <w:r w:rsidR="00310ADF" w:rsidRPr="007C75C8">
        <w:rPr>
          <w:rFonts w:asciiTheme="majorHAnsi" w:hAnsiTheme="majorHAnsi" w:cstheme="majorHAnsi"/>
        </w:rPr>
        <w:t>aerobic</w:t>
      </w:r>
      <w:r w:rsidR="009360F4" w:rsidRPr="007C75C8">
        <w:rPr>
          <w:rFonts w:asciiTheme="majorHAnsi" w:hAnsiTheme="majorHAnsi" w:cstheme="majorHAnsi"/>
        </w:rPr>
        <w:t xml:space="preserve"> respiration, </w:t>
      </w:r>
      <w:r w:rsidR="00B30A1B" w:rsidRPr="007C75C8">
        <w:rPr>
          <w:rFonts w:asciiTheme="majorHAnsi" w:hAnsiTheme="majorHAnsi" w:cstheme="majorHAnsi"/>
        </w:rPr>
        <w:t>which</w:t>
      </w:r>
      <w:r w:rsidR="009360F4" w:rsidRPr="007C75C8">
        <w:rPr>
          <w:rFonts w:asciiTheme="majorHAnsi" w:hAnsiTheme="majorHAnsi" w:cstheme="majorHAnsi"/>
        </w:rPr>
        <w:t xml:space="preserve"> will produce </w:t>
      </w:r>
      <w:r w:rsidR="00300398" w:rsidRPr="007C75C8">
        <w:rPr>
          <w:rFonts w:asciiTheme="majorHAnsi" w:hAnsiTheme="majorHAnsi" w:cstheme="majorHAnsi"/>
        </w:rPr>
        <w:t xml:space="preserve">large quantities </w:t>
      </w:r>
      <w:r w:rsidR="007C75C8" w:rsidRPr="007C75C8">
        <w:rPr>
          <w:rFonts w:asciiTheme="majorHAnsi" w:hAnsiTheme="majorHAnsi" w:cstheme="majorHAnsi"/>
        </w:rPr>
        <w:t>of nasty</w:t>
      </w:r>
      <w:r w:rsidR="009360F4" w:rsidRPr="007C75C8">
        <w:rPr>
          <w:rFonts w:asciiTheme="majorHAnsi" w:hAnsiTheme="majorHAnsi" w:cstheme="majorHAnsi"/>
        </w:rPr>
        <w:t xml:space="preserve"> tasting lactic acid.</w:t>
      </w:r>
    </w:p>
    <w:p w14:paraId="7D2BB770" w14:textId="0E208859" w:rsidR="00F660AA" w:rsidRPr="00176B69" w:rsidRDefault="009360F4" w:rsidP="00176B69">
      <w:pPr>
        <w:pStyle w:val="ListParagraph"/>
        <w:numPr>
          <w:ilvl w:val="0"/>
          <w:numId w:val="42"/>
        </w:numPr>
        <w:jc w:val="both"/>
        <w:rPr>
          <w:rFonts w:asciiTheme="majorHAnsi" w:hAnsiTheme="majorHAnsi" w:cstheme="majorHAnsi"/>
        </w:rPr>
      </w:pPr>
      <w:r w:rsidRPr="00176B69">
        <w:rPr>
          <w:rFonts w:asciiTheme="majorHAnsi" w:hAnsiTheme="majorHAnsi" w:cstheme="majorHAnsi"/>
        </w:rPr>
        <w:t>Mix</w:t>
      </w:r>
      <w:r w:rsidR="008B1BA6" w:rsidRPr="00176B69">
        <w:rPr>
          <w:rFonts w:asciiTheme="majorHAnsi" w:hAnsiTheme="majorHAnsi" w:cstheme="majorHAnsi"/>
        </w:rPr>
        <w:t xml:space="preserve"> the </w:t>
      </w:r>
      <w:r w:rsidR="0074206C" w:rsidRPr="00176B69">
        <w:rPr>
          <w:rFonts w:asciiTheme="majorHAnsi" w:hAnsiTheme="majorHAnsi" w:cstheme="majorHAnsi"/>
        </w:rPr>
        <w:t>yoghurt</w:t>
      </w:r>
      <w:r w:rsidRPr="00176B69">
        <w:rPr>
          <w:rFonts w:asciiTheme="majorHAnsi" w:hAnsiTheme="majorHAnsi" w:cstheme="majorHAnsi"/>
        </w:rPr>
        <w:t xml:space="preserve"> thoroughly</w:t>
      </w:r>
      <w:r w:rsidR="006B01A0" w:rsidRPr="00176B69">
        <w:rPr>
          <w:rFonts w:asciiTheme="majorHAnsi" w:hAnsiTheme="majorHAnsi" w:cstheme="majorHAnsi"/>
        </w:rPr>
        <w:t xml:space="preserve"> </w:t>
      </w:r>
      <w:r w:rsidR="008B1BA6" w:rsidRPr="00176B69">
        <w:rPr>
          <w:rFonts w:asciiTheme="majorHAnsi" w:hAnsiTheme="majorHAnsi" w:cstheme="majorHAnsi"/>
        </w:rPr>
        <w:t xml:space="preserve">in the milk before the milk’s temperature falls below </w:t>
      </w:r>
      <m:oMath>
        <m:r>
          <w:rPr>
            <w:rFonts w:ascii="Cambria Math" w:hAnsi="Cambria Math" w:cstheme="majorHAnsi"/>
          </w:rPr>
          <m:t>45 ℃</m:t>
        </m:r>
      </m:oMath>
      <w:r w:rsidR="008B1BA6" w:rsidRPr="00176B69">
        <w:rPr>
          <w:rFonts w:asciiTheme="majorHAnsi" w:hAnsiTheme="majorHAnsi" w:cstheme="majorHAnsi"/>
        </w:rPr>
        <w:t>.</w:t>
      </w:r>
    </w:p>
    <w:p w14:paraId="0BBBCE05" w14:textId="77777777" w:rsidR="00300398" w:rsidRPr="007C75C8" w:rsidRDefault="00300398" w:rsidP="00300398">
      <w:pPr>
        <w:ind w:left="720" w:firstLine="0"/>
        <w:jc w:val="both"/>
        <w:rPr>
          <w:rFonts w:asciiTheme="majorHAnsi" w:hAnsiTheme="majorHAnsi" w:cstheme="majorHAnsi"/>
        </w:rPr>
      </w:pPr>
    </w:p>
    <w:p w14:paraId="30032A2B" w14:textId="263AC7C1" w:rsidR="0049259E" w:rsidRPr="007C75C8" w:rsidRDefault="008D773F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lastRenderedPageBreak/>
        <w:t>Results:</w:t>
      </w:r>
    </w:p>
    <w:p w14:paraId="73A7D471" w14:textId="0A04A42F" w:rsidR="0094391B" w:rsidRPr="007C75C8" w:rsidRDefault="005B2110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Table 1</w:t>
      </w:r>
      <w:r w:rsidRPr="007C75C8">
        <w:rPr>
          <w:rFonts w:asciiTheme="majorHAnsi" w:hAnsiTheme="majorHAnsi" w:cstheme="majorHAnsi"/>
        </w:rPr>
        <w:t>:</w:t>
      </w:r>
    </w:p>
    <w:tbl>
      <w:tblPr>
        <w:tblStyle w:val="TableGrid"/>
        <w:tblW w:w="10001" w:type="dxa"/>
        <w:tblLook w:val="04A0" w:firstRow="1" w:lastRow="0" w:firstColumn="1" w:lastColumn="0" w:noHBand="0" w:noVBand="1"/>
      </w:tblPr>
      <w:tblGrid>
        <w:gridCol w:w="3333"/>
        <w:gridCol w:w="1666"/>
        <w:gridCol w:w="1667"/>
        <w:gridCol w:w="1667"/>
        <w:gridCol w:w="1668"/>
      </w:tblGrid>
      <w:tr w:rsidR="007C75C8" w:rsidRPr="007C75C8" w14:paraId="5AD3120F" w14:textId="77777777" w:rsidTr="00300398">
        <w:trPr>
          <w:trHeight w:val="358"/>
        </w:trPr>
        <w:tc>
          <w:tcPr>
            <w:tcW w:w="3333" w:type="dxa"/>
            <w:vMerge w:val="restart"/>
            <w:vAlign w:val="center"/>
          </w:tcPr>
          <w:p w14:paraId="5C9E2856" w14:textId="52431AC9" w:rsidR="00DE2E53" w:rsidRPr="007C75C8" w:rsidRDefault="00DE2E53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Samples</w:t>
            </w:r>
          </w:p>
        </w:tc>
        <w:tc>
          <w:tcPr>
            <w:tcW w:w="3333" w:type="dxa"/>
            <w:gridSpan w:val="2"/>
            <w:vAlign w:val="center"/>
          </w:tcPr>
          <w:p w14:paraId="3A7E4109" w14:textId="0A26240D" w:rsidR="00DE2E53" w:rsidRPr="007C75C8" w:rsidRDefault="00DE2E53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Iodine Test</w:t>
            </w:r>
          </w:p>
        </w:tc>
        <w:tc>
          <w:tcPr>
            <w:tcW w:w="3335" w:type="dxa"/>
            <w:gridSpan w:val="2"/>
            <w:vAlign w:val="center"/>
          </w:tcPr>
          <w:p w14:paraId="1891CF49" w14:textId="5BB89748" w:rsidR="00DE2E53" w:rsidRPr="007C75C8" w:rsidRDefault="00DE2E53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Fehling’s Test</w:t>
            </w:r>
          </w:p>
        </w:tc>
      </w:tr>
      <w:tr w:rsidR="007C75C8" w:rsidRPr="007C75C8" w14:paraId="1663FF21" w14:textId="77777777" w:rsidTr="00300398">
        <w:trPr>
          <w:trHeight w:val="384"/>
        </w:trPr>
        <w:tc>
          <w:tcPr>
            <w:tcW w:w="3333" w:type="dxa"/>
            <w:vMerge/>
            <w:vAlign w:val="center"/>
          </w:tcPr>
          <w:p w14:paraId="07D51358" w14:textId="77777777" w:rsidR="00752FD8" w:rsidRPr="007C75C8" w:rsidRDefault="00752FD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666" w:type="dxa"/>
            <w:vAlign w:val="center"/>
          </w:tcPr>
          <w:p w14:paraId="1453DA2F" w14:textId="10368261" w:rsidR="00752FD8" w:rsidRPr="007C75C8" w:rsidRDefault="00752FD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Before Adding Sample</w:t>
            </w:r>
          </w:p>
        </w:tc>
        <w:tc>
          <w:tcPr>
            <w:tcW w:w="1667" w:type="dxa"/>
            <w:vAlign w:val="center"/>
          </w:tcPr>
          <w:p w14:paraId="6FE5EDED" w14:textId="1305A688" w:rsidR="00752FD8" w:rsidRPr="007C75C8" w:rsidRDefault="00752FD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After Adding Sample</w:t>
            </w:r>
          </w:p>
        </w:tc>
        <w:tc>
          <w:tcPr>
            <w:tcW w:w="1667" w:type="dxa"/>
            <w:vAlign w:val="center"/>
          </w:tcPr>
          <w:p w14:paraId="62E5876B" w14:textId="6ECDCC97" w:rsidR="00752FD8" w:rsidRPr="007C75C8" w:rsidRDefault="00752FD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Before Adding Sample</w:t>
            </w:r>
          </w:p>
        </w:tc>
        <w:tc>
          <w:tcPr>
            <w:tcW w:w="1668" w:type="dxa"/>
            <w:vAlign w:val="center"/>
          </w:tcPr>
          <w:p w14:paraId="1A890A7C" w14:textId="682EBD35" w:rsidR="00752FD8" w:rsidRPr="007C75C8" w:rsidRDefault="00752FD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After Adding Sample</w:t>
            </w:r>
          </w:p>
        </w:tc>
      </w:tr>
      <w:tr w:rsidR="007C75C8" w:rsidRPr="007C75C8" w14:paraId="2D72758D" w14:textId="77777777" w:rsidTr="00300398">
        <w:trPr>
          <w:trHeight w:val="384"/>
        </w:trPr>
        <w:tc>
          <w:tcPr>
            <w:tcW w:w="3333" w:type="dxa"/>
            <w:vAlign w:val="center"/>
          </w:tcPr>
          <w:p w14:paraId="6E68B9EA" w14:textId="25F8DB2E" w:rsidR="00752FD8" w:rsidRPr="007C75C8" w:rsidRDefault="0074206C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Yoghurt</w:t>
            </w:r>
          </w:p>
        </w:tc>
        <w:tc>
          <w:tcPr>
            <w:tcW w:w="1666" w:type="dxa"/>
            <w:vAlign w:val="center"/>
          </w:tcPr>
          <w:p w14:paraId="1446A382" w14:textId="04F8F8D8" w:rsidR="00752FD8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</w:t>
            </w:r>
          </w:p>
        </w:tc>
        <w:tc>
          <w:tcPr>
            <w:tcW w:w="1667" w:type="dxa"/>
            <w:vAlign w:val="center"/>
          </w:tcPr>
          <w:p w14:paraId="42B13880" w14:textId="23C49CC7" w:rsidR="00752FD8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</w:t>
            </w:r>
          </w:p>
        </w:tc>
        <w:tc>
          <w:tcPr>
            <w:tcW w:w="1667" w:type="dxa"/>
            <w:vAlign w:val="center"/>
          </w:tcPr>
          <w:p w14:paraId="551C4A70" w14:textId="1345693E" w:rsidR="00752FD8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Blue</w:t>
            </w:r>
          </w:p>
        </w:tc>
        <w:tc>
          <w:tcPr>
            <w:tcW w:w="1668" w:type="dxa"/>
            <w:vAlign w:val="center"/>
          </w:tcPr>
          <w:p w14:paraId="23D14EF5" w14:textId="12715464" w:rsidR="00752FD8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</w:t>
            </w:r>
          </w:p>
        </w:tc>
      </w:tr>
      <w:tr w:rsidR="007C75C8" w:rsidRPr="007C75C8" w14:paraId="7B28F71F" w14:textId="77777777" w:rsidTr="00300398">
        <w:trPr>
          <w:trHeight w:val="332"/>
        </w:trPr>
        <w:tc>
          <w:tcPr>
            <w:tcW w:w="3333" w:type="dxa"/>
            <w:vAlign w:val="center"/>
          </w:tcPr>
          <w:p w14:paraId="1B146643" w14:textId="5E2241F4" w:rsidR="0094391B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Milk</w:t>
            </w:r>
          </w:p>
        </w:tc>
        <w:tc>
          <w:tcPr>
            <w:tcW w:w="1666" w:type="dxa"/>
            <w:vAlign w:val="center"/>
          </w:tcPr>
          <w:p w14:paraId="1F029A80" w14:textId="64816895" w:rsidR="0094391B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</w:t>
            </w:r>
          </w:p>
        </w:tc>
        <w:tc>
          <w:tcPr>
            <w:tcW w:w="1667" w:type="dxa"/>
            <w:vAlign w:val="center"/>
          </w:tcPr>
          <w:p w14:paraId="78A3C91D" w14:textId="539612AA" w:rsidR="0094391B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</w:t>
            </w:r>
          </w:p>
        </w:tc>
        <w:tc>
          <w:tcPr>
            <w:tcW w:w="1667" w:type="dxa"/>
            <w:vAlign w:val="center"/>
          </w:tcPr>
          <w:p w14:paraId="275A3456" w14:textId="3F56EB3C" w:rsidR="0094391B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Blue</w:t>
            </w:r>
          </w:p>
        </w:tc>
        <w:tc>
          <w:tcPr>
            <w:tcW w:w="1668" w:type="dxa"/>
            <w:vAlign w:val="center"/>
          </w:tcPr>
          <w:p w14:paraId="3E676741" w14:textId="1D473A4F" w:rsidR="0094391B" w:rsidRPr="007C75C8" w:rsidRDefault="0094391B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Yellow/Red</w:t>
            </w:r>
          </w:p>
        </w:tc>
      </w:tr>
    </w:tbl>
    <w:p w14:paraId="3202F4F3" w14:textId="4BEE8A6A" w:rsidR="00195379" w:rsidRPr="007C75C8" w:rsidRDefault="005B2110" w:rsidP="004A0A52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Note:</w:t>
      </w:r>
      <w:r w:rsidRPr="007C75C8">
        <w:rPr>
          <w:rFonts w:asciiTheme="majorHAnsi" w:hAnsiTheme="majorHAnsi" w:cstheme="majorHAnsi"/>
        </w:rPr>
        <w:t xml:space="preserve"> This is showing the results of the iodine and Fehling </w:t>
      </w:r>
      <w:r w:rsidR="00E13AB4" w:rsidRPr="007C75C8">
        <w:rPr>
          <w:rFonts w:asciiTheme="majorHAnsi" w:hAnsiTheme="majorHAnsi" w:cstheme="majorHAnsi"/>
        </w:rPr>
        <w:t xml:space="preserve">test on the fresh </w:t>
      </w:r>
      <w:r w:rsidR="0074206C" w:rsidRPr="007C75C8">
        <w:rPr>
          <w:rFonts w:asciiTheme="majorHAnsi" w:hAnsiTheme="majorHAnsi" w:cstheme="majorHAnsi"/>
        </w:rPr>
        <w:t>yoghurt</w:t>
      </w:r>
      <w:r w:rsidR="00E13AB4" w:rsidRPr="007C75C8">
        <w:rPr>
          <w:rFonts w:asciiTheme="majorHAnsi" w:hAnsiTheme="majorHAnsi" w:cstheme="majorHAnsi"/>
        </w:rPr>
        <w:t xml:space="preserve"> and milk sample to detect the presence of starch and simple sugars.</w:t>
      </w:r>
    </w:p>
    <w:p w14:paraId="7A365085" w14:textId="6B6A07AB" w:rsidR="0064296E" w:rsidRPr="007C75C8" w:rsidRDefault="0064296E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Table 2</w:t>
      </w:r>
      <w:r w:rsidRPr="007C75C8">
        <w:rPr>
          <w:rFonts w:asciiTheme="majorHAnsi" w:hAnsiTheme="majorHAnsi" w:cstheme="majorHAns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75C8" w:rsidRPr="007C75C8" w14:paraId="4702F5F3" w14:textId="77777777" w:rsidTr="00300398">
        <w:tc>
          <w:tcPr>
            <w:tcW w:w="4675" w:type="dxa"/>
            <w:vAlign w:val="center"/>
          </w:tcPr>
          <w:p w14:paraId="0B4F07F5" w14:textId="6A92F780" w:rsidR="0064296E" w:rsidRPr="007C75C8" w:rsidRDefault="0064296E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Time</w:t>
            </w:r>
            <w:r w:rsidR="005D27B1" w:rsidRPr="007C75C8">
              <w:rPr>
                <w:rFonts w:asciiTheme="majorHAnsi" w:hAnsiTheme="majorHAnsi" w:cstheme="majorHAnsi"/>
              </w:rPr>
              <w:t xml:space="preserve"> after adding </w:t>
            </w:r>
            <w:r w:rsidR="0074206C" w:rsidRPr="007C75C8">
              <w:rPr>
                <w:rFonts w:asciiTheme="majorHAnsi" w:hAnsiTheme="majorHAnsi" w:cstheme="majorHAnsi"/>
              </w:rPr>
              <w:t>yoghurt</w:t>
            </w:r>
            <w:r w:rsidR="005D27B1" w:rsidRPr="007C75C8">
              <w:rPr>
                <w:rFonts w:asciiTheme="majorHAnsi" w:hAnsiTheme="majorHAnsi" w:cstheme="majorHAnsi"/>
              </w:rPr>
              <w:t xml:space="preserve"> sample to sterile mile</w:t>
            </w:r>
            <w:r w:rsidR="005A7FC4" w:rsidRPr="007C75C8">
              <w:rPr>
                <w:rFonts w:asciiTheme="majorHAnsi" w:hAnsiTheme="majorHAnsi" w:cstheme="majorHAnsi"/>
              </w:rPr>
              <w:t xml:space="preserve"> / min</w:t>
            </w:r>
          </w:p>
        </w:tc>
        <w:tc>
          <w:tcPr>
            <w:tcW w:w="4675" w:type="dxa"/>
            <w:vAlign w:val="center"/>
          </w:tcPr>
          <w:p w14:paraId="71F10969" w14:textId="648B6CAD" w:rsidR="0064296E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Optical density</w:t>
            </w:r>
          </w:p>
        </w:tc>
      </w:tr>
      <w:tr w:rsidR="007C75C8" w:rsidRPr="007C75C8" w14:paraId="59D7A3AC" w14:textId="77777777" w:rsidTr="00300398">
        <w:tc>
          <w:tcPr>
            <w:tcW w:w="4675" w:type="dxa"/>
            <w:vAlign w:val="center"/>
          </w:tcPr>
          <w:p w14:paraId="57A23CB9" w14:textId="269E7E54" w:rsidR="0064296E" w:rsidRPr="007C75C8" w:rsidRDefault="005A7FC4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4675" w:type="dxa"/>
            <w:vAlign w:val="center"/>
          </w:tcPr>
          <w:p w14:paraId="0600700F" w14:textId="2FFD6E88" w:rsidR="0064296E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2.755</w:t>
            </w:r>
          </w:p>
        </w:tc>
      </w:tr>
      <w:tr w:rsidR="007C75C8" w:rsidRPr="007C75C8" w14:paraId="14FEB442" w14:textId="77777777" w:rsidTr="00300398">
        <w:tc>
          <w:tcPr>
            <w:tcW w:w="4675" w:type="dxa"/>
            <w:vAlign w:val="center"/>
          </w:tcPr>
          <w:p w14:paraId="40AEEE7A" w14:textId="0BEE921B" w:rsidR="0064296E" w:rsidRPr="007C75C8" w:rsidRDefault="005A7FC4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4675" w:type="dxa"/>
            <w:vAlign w:val="center"/>
          </w:tcPr>
          <w:p w14:paraId="11FF94DE" w14:textId="398AA250" w:rsidR="0064296E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2.653</w:t>
            </w:r>
          </w:p>
        </w:tc>
      </w:tr>
      <w:tr w:rsidR="007C75C8" w:rsidRPr="007C75C8" w14:paraId="763302EF" w14:textId="77777777" w:rsidTr="00300398">
        <w:tc>
          <w:tcPr>
            <w:tcW w:w="4675" w:type="dxa"/>
            <w:vAlign w:val="center"/>
          </w:tcPr>
          <w:p w14:paraId="0A5616E1" w14:textId="5879E005" w:rsidR="0064296E" w:rsidRPr="007C75C8" w:rsidRDefault="005A7FC4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30</w:t>
            </w:r>
          </w:p>
        </w:tc>
        <w:tc>
          <w:tcPr>
            <w:tcW w:w="4675" w:type="dxa"/>
            <w:vAlign w:val="center"/>
          </w:tcPr>
          <w:p w14:paraId="23B8737B" w14:textId="46E628E2" w:rsidR="0064296E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2.801</w:t>
            </w:r>
          </w:p>
        </w:tc>
      </w:tr>
      <w:tr w:rsidR="007C75C8" w:rsidRPr="007C75C8" w14:paraId="42DDE2B8" w14:textId="77777777" w:rsidTr="00300398">
        <w:tc>
          <w:tcPr>
            <w:tcW w:w="4675" w:type="dxa"/>
            <w:vAlign w:val="center"/>
          </w:tcPr>
          <w:p w14:paraId="5E0A7B72" w14:textId="1D54EF28" w:rsidR="005A7FC4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4675" w:type="dxa"/>
            <w:vAlign w:val="center"/>
          </w:tcPr>
          <w:p w14:paraId="532EBB8D" w14:textId="5CCC6545" w:rsidR="005A7FC4" w:rsidRPr="007C75C8" w:rsidRDefault="00B75B8A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2.</w:t>
            </w:r>
            <w:r w:rsidR="00905A48" w:rsidRPr="007C75C8">
              <w:rPr>
                <w:rFonts w:asciiTheme="majorHAnsi" w:hAnsiTheme="majorHAnsi" w:cstheme="majorHAnsi"/>
              </w:rPr>
              <w:t>724</w:t>
            </w:r>
          </w:p>
        </w:tc>
      </w:tr>
    </w:tbl>
    <w:p w14:paraId="28BE6745" w14:textId="2F609E9F" w:rsidR="00905A48" w:rsidRPr="007C75C8" w:rsidRDefault="00905A48" w:rsidP="004A0A52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Note:</w:t>
      </w:r>
      <w:r w:rsidRPr="007C75C8">
        <w:rPr>
          <w:rFonts w:asciiTheme="majorHAnsi" w:hAnsiTheme="majorHAnsi" w:cstheme="majorHAnsi"/>
        </w:rPr>
        <w:t xml:space="preserve"> This is the </w:t>
      </w:r>
      <w:r w:rsidR="00BB4533" w:rsidRPr="007C75C8">
        <w:rPr>
          <w:rFonts w:asciiTheme="majorHAnsi" w:hAnsiTheme="majorHAnsi" w:cstheme="majorHAnsi"/>
        </w:rPr>
        <w:t>optical density taken</w:t>
      </w:r>
      <w:r w:rsidR="002B4232" w:rsidRPr="007C75C8">
        <w:rPr>
          <w:rFonts w:asciiTheme="majorHAnsi" w:hAnsiTheme="majorHAnsi" w:cstheme="majorHAnsi"/>
        </w:rPr>
        <w:t xml:space="preserve"> using the spectrophotometer. </w:t>
      </w:r>
      <w:r w:rsidR="00D35401" w:rsidRPr="007C75C8">
        <w:rPr>
          <w:rFonts w:asciiTheme="majorHAnsi" w:hAnsiTheme="majorHAnsi" w:cstheme="majorHAnsi"/>
        </w:rPr>
        <w:t xml:space="preserve">Furthermore, </w:t>
      </w:r>
      <w:r w:rsidR="00245208" w:rsidRPr="007C75C8">
        <w:rPr>
          <w:rFonts w:asciiTheme="majorHAnsi" w:hAnsiTheme="majorHAnsi" w:cstheme="majorHAnsi"/>
        </w:rPr>
        <w:t xml:space="preserve">the sample is </w:t>
      </w:r>
      <w:r w:rsidR="00BB042F" w:rsidRPr="007C75C8">
        <w:rPr>
          <w:rFonts w:asciiTheme="majorHAnsi" w:hAnsiTheme="majorHAnsi" w:cstheme="majorHAnsi"/>
        </w:rPr>
        <w:t xml:space="preserve">at a dilution factor of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</w:rPr>
              <m:t>-1</m:t>
            </m:r>
          </m:sup>
        </m:sSup>
      </m:oMath>
      <w:r w:rsidR="00523283" w:rsidRPr="007C75C8">
        <w:rPr>
          <w:rFonts w:asciiTheme="majorHAnsi" w:hAnsiTheme="majorHAnsi" w:cstheme="majorHAnsi"/>
        </w:rPr>
        <w:t xml:space="preserve">, hence, </w:t>
      </w:r>
      <m:oMath>
        <m:r>
          <w:rPr>
            <w:rFonts w:ascii="Cambria Math" w:hAnsi="Cambria Math" w:cstheme="majorHAnsi"/>
          </w:rPr>
          <m:t>100 μl</m:t>
        </m:r>
      </m:oMath>
      <w:r w:rsidR="00ED628C" w:rsidRPr="007C75C8">
        <w:rPr>
          <w:rFonts w:asciiTheme="majorHAnsi" w:hAnsiTheme="majorHAnsi" w:cstheme="majorHAnsi"/>
        </w:rPr>
        <w:t xml:space="preserve">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="00C310AF" w:rsidRPr="007C75C8">
        <w:rPr>
          <w:rFonts w:asciiTheme="majorHAnsi" w:hAnsiTheme="majorHAnsi" w:cstheme="majorHAnsi"/>
        </w:rPr>
        <w:t xml:space="preserve">sterile milk mixed with </w:t>
      </w:r>
      <m:oMath>
        <m:r>
          <w:rPr>
            <w:rFonts w:ascii="Cambria Math" w:hAnsi="Cambria Math" w:cstheme="majorHAnsi"/>
          </w:rPr>
          <m:t>10 ml</m:t>
        </m:r>
      </m:oMath>
      <w:r w:rsidR="00C310AF" w:rsidRPr="007C75C8">
        <w:rPr>
          <w:rFonts w:asciiTheme="majorHAnsi" w:hAnsiTheme="majorHAnsi" w:cstheme="majorHAnsi"/>
        </w:rPr>
        <w:t xml:space="preserve"> of </w:t>
      </w:r>
      <w:r w:rsidR="005F39E3" w:rsidRPr="007C75C8">
        <w:rPr>
          <w:rFonts w:asciiTheme="majorHAnsi" w:hAnsiTheme="majorHAnsi" w:cstheme="majorHAnsi"/>
        </w:rPr>
        <w:t xml:space="preserve">fresh </w:t>
      </w:r>
      <w:r w:rsidR="0074206C" w:rsidRPr="007C75C8">
        <w:rPr>
          <w:rFonts w:asciiTheme="majorHAnsi" w:hAnsiTheme="majorHAnsi" w:cstheme="majorHAnsi"/>
        </w:rPr>
        <w:t>yoghurt</w:t>
      </w:r>
      <w:r w:rsidR="005F39E3" w:rsidRPr="007C75C8">
        <w:rPr>
          <w:rFonts w:asciiTheme="majorHAnsi" w:hAnsiTheme="majorHAnsi" w:cstheme="majorHAnsi"/>
        </w:rPr>
        <w:t xml:space="preserve"> with </w:t>
      </w:r>
      <m:oMath>
        <m:r>
          <w:rPr>
            <w:rFonts w:ascii="Cambria Math" w:hAnsi="Cambria Math" w:cstheme="majorHAnsi"/>
          </w:rPr>
          <m:t>900 μl</m:t>
        </m:r>
      </m:oMath>
      <w:r w:rsidR="005F39E3" w:rsidRPr="007C75C8">
        <w:rPr>
          <w:rFonts w:asciiTheme="majorHAnsi" w:hAnsiTheme="majorHAnsi" w:cstheme="majorHAnsi"/>
        </w:rPr>
        <w:t xml:space="preserve"> of phosphate buffer solution.</w:t>
      </w:r>
    </w:p>
    <w:p w14:paraId="5C1172BE" w14:textId="0F617C8A" w:rsidR="005F39E3" w:rsidRPr="007C75C8" w:rsidRDefault="005F39E3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 xml:space="preserve">Table </w:t>
      </w:r>
      <w:r w:rsidR="002A1EAE" w:rsidRPr="007C75C8">
        <w:rPr>
          <w:rFonts w:asciiTheme="majorHAnsi" w:hAnsiTheme="majorHAnsi" w:cstheme="majorHAnsi"/>
          <w:i/>
          <w:iCs/>
        </w:rPr>
        <w:t>3</w:t>
      </w:r>
      <w:r w:rsidRPr="007C75C8">
        <w:rPr>
          <w:rFonts w:asciiTheme="majorHAnsi" w:hAnsiTheme="majorHAnsi" w:cstheme="majorHAns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75C8" w:rsidRPr="007C75C8" w14:paraId="1AB42B8F" w14:textId="77777777" w:rsidTr="00300398">
        <w:tc>
          <w:tcPr>
            <w:tcW w:w="4675" w:type="dxa"/>
            <w:vAlign w:val="center"/>
          </w:tcPr>
          <w:p w14:paraId="246BCD33" w14:textId="50B2A31F" w:rsidR="005F39E3" w:rsidRPr="007C75C8" w:rsidRDefault="005F39E3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 xml:space="preserve">Time after adding </w:t>
            </w:r>
            <w:r w:rsidR="0074206C" w:rsidRPr="007C75C8">
              <w:rPr>
                <w:rFonts w:asciiTheme="majorHAnsi" w:hAnsiTheme="majorHAnsi" w:cstheme="majorHAnsi"/>
              </w:rPr>
              <w:t>yoghurt</w:t>
            </w:r>
            <w:r w:rsidRPr="007C75C8">
              <w:rPr>
                <w:rFonts w:asciiTheme="majorHAnsi" w:hAnsiTheme="majorHAnsi" w:cstheme="majorHAnsi"/>
              </w:rPr>
              <w:t xml:space="preserve"> sample to sterile mile / min</w:t>
            </w:r>
          </w:p>
        </w:tc>
        <w:tc>
          <w:tcPr>
            <w:tcW w:w="4675" w:type="dxa"/>
            <w:vAlign w:val="center"/>
          </w:tcPr>
          <w:p w14:paraId="56ABDFC3" w14:textId="77777777" w:rsidR="005F39E3" w:rsidRPr="007C75C8" w:rsidRDefault="005F39E3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Optical density</w:t>
            </w:r>
          </w:p>
        </w:tc>
      </w:tr>
      <w:tr w:rsidR="007C75C8" w:rsidRPr="007C75C8" w14:paraId="56171335" w14:textId="77777777" w:rsidTr="00300398">
        <w:tc>
          <w:tcPr>
            <w:tcW w:w="4675" w:type="dxa"/>
            <w:vAlign w:val="center"/>
          </w:tcPr>
          <w:p w14:paraId="0CF7E020" w14:textId="107C7B29" w:rsidR="005F39E3" w:rsidRPr="007C75C8" w:rsidRDefault="00485D60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45</w:t>
            </w:r>
          </w:p>
        </w:tc>
        <w:tc>
          <w:tcPr>
            <w:tcW w:w="4675" w:type="dxa"/>
            <w:vAlign w:val="center"/>
          </w:tcPr>
          <w:p w14:paraId="1C5DD091" w14:textId="13A1A67B" w:rsidR="005F39E3" w:rsidRPr="007C75C8" w:rsidRDefault="00F179F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1.084</w:t>
            </w:r>
          </w:p>
        </w:tc>
      </w:tr>
      <w:tr w:rsidR="007C75C8" w:rsidRPr="007C75C8" w14:paraId="6817B356" w14:textId="77777777" w:rsidTr="00300398">
        <w:tc>
          <w:tcPr>
            <w:tcW w:w="4675" w:type="dxa"/>
            <w:vAlign w:val="center"/>
          </w:tcPr>
          <w:p w14:paraId="4E48AB80" w14:textId="5B7AA351" w:rsidR="005F39E3" w:rsidRPr="007C75C8" w:rsidRDefault="00485D60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60</w:t>
            </w:r>
          </w:p>
        </w:tc>
        <w:tc>
          <w:tcPr>
            <w:tcW w:w="4675" w:type="dxa"/>
            <w:vAlign w:val="center"/>
          </w:tcPr>
          <w:p w14:paraId="54E81FC5" w14:textId="4D9FE2EB" w:rsidR="005F39E3" w:rsidRPr="007C75C8" w:rsidRDefault="00F179F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0.796</w:t>
            </w:r>
          </w:p>
        </w:tc>
      </w:tr>
      <w:tr w:rsidR="007C75C8" w:rsidRPr="007C75C8" w14:paraId="7A9B7587" w14:textId="77777777" w:rsidTr="00300398">
        <w:tc>
          <w:tcPr>
            <w:tcW w:w="4675" w:type="dxa"/>
            <w:vAlign w:val="center"/>
          </w:tcPr>
          <w:p w14:paraId="7047E439" w14:textId="271AFBD7" w:rsidR="005F39E3" w:rsidRPr="007C75C8" w:rsidRDefault="00866326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75</w:t>
            </w:r>
          </w:p>
        </w:tc>
        <w:tc>
          <w:tcPr>
            <w:tcW w:w="4675" w:type="dxa"/>
            <w:vAlign w:val="center"/>
          </w:tcPr>
          <w:p w14:paraId="110B53D3" w14:textId="2E67CCC0" w:rsidR="005F39E3" w:rsidRPr="007C75C8" w:rsidRDefault="00F179F8" w:rsidP="00300398">
            <w:pPr>
              <w:ind w:firstLine="0"/>
              <w:jc w:val="center"/>
              <w:rPr>
                <w:rFonts w:asciiTheme="majorHAnsi" w:hAnsiTheme="majorHAnsi" w:cstheme="majorHAnsi"/>
              </w:rPr>
            </w:pPr>
            <w:r w:rsidRPr="007C75C8">
              <w:rPr>
                <w:rFonts w:asciiTheme="majorHAnsi" w:hAnsiTheme="majorHAnsi" w:cstheme="majorHAnsi"/>
              </w:rPr>
              <w:t>1.181</w:t>
            </w:r>
          </w:p>
        </w:tc>
      </w:tr>
    </w:tbl>
    <w:p w14:paraId="3202EBB6" w14:textId="63076A53" w:rsidR="005F39E3" w:rsidRPr="007C75C8" w:rsidRDefault="005F39E3" w:rsidP="004A0A52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Note:</w:t>
      </w:r>
      <w:r w:rsidRPr="007C75C8">
        <w:rPr>
          <w:rFonts w:asciiTheme="majorHAnsi" w:hAnsiTheme="majorHAnsi" w:cstheme="majorHAnsi"/>
        </w:rPr>
        <w:t xml:space="preserve"> This is the optical density taken using the spectrophotometer. Furthermore, the sample is at a dilution factor of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</w:rPr>
              <m:t>-2</m:t>
            </m:r>
          </m:sup>
        </m:sSup>
      </m:oMath>
      <w:r w:rsidRPr="007C75C8">
        <w:rPr>
          <w:rFonts w:asciiTheme="majorHAnsi" w:hAnsiTheme="majorHAnsi" w:cstheme="majorHAnsi"/>
        </w:rPr>
        <w:t xml:space="preserve">, hence, </w:t>
      </w:r>
      <m:oMath>
        <m:r>
          <w:rPr>
            <w:rFonts w:ascii="Cambria Math" w:hAnsi="Cambria Math" w:cstheme="majorHAnsi"/>
          </w:rPr>
          <m:t>10 μl</m:t>
        </m:r>
      </m:oMath>
      <w:r w:rsidRPr="007C75C8">
        <w:rPr>
          <w:rFonts w:asciiTheme="majorHAnsi" w:hAnsiTheme="majorHAnsi" w:cstheme="majorHAnsi"/>
        </w:rPr>
        <w:t xml:space="preserve">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Pr="007C75C8">
        <w:rPr>
          <w:rFonts w:asciiTheme="majorHAnsi" w:hAnsiTheme="majorHAnsi" w:cstheme="majorHAnsi"/>
        </w:rPr>
        <w:t xml:space="preserve">sterile milk mixed with </w:t>
      </w:r>
      <m:oMath>
        <m:r>
          <w:rPr>
            <w:rFonts w:ascii="Cambria Math" w:hAnsi="Cambria Math" w:cstheme="majorHAnsi"/>
          </w:rPr>
          <m:t>10 ml</m:t>
        </m:r>
      </m:oMath>
      <w:r w:rsidRPr="007C75C8">
        <w:rPr>
          <w:rFonts w:asciiTheme="majorHAnsi" w:hAnsiTheme="majorHAnsi" w:cstheme="majorHAnsi"/>
        </w:rPr>
        <w:t xml:space="preserve"> of fresh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with </w:t>
      </w:r>
      <m:oMath>
        <m:r>
          <w:rPr>
            <w:rFonts w:ascii="Cambria Math" w:hAnsi="Cambria Math" w:cstheme="majorHAnsi"/>
          </w:rPr>
          <m:t>990 μl</m:t>
        </m:r>
      </m:oMath>
      <w:r w:rsidRPr="007C75C8">
        <w:rPr>
          <w:rFonts w:asciiTheme="majorHAnsi" w:hAnsiTheme="majorHAnsi" w:cstheme="majorHAnsi"/>
        </w:rPr>
        <w:t xml:space="preserve"> of phosphate buffer solution.</w:t>
      </w:r>
    </w:p>
    <w:p w14:paraId="1A032B75" w14:textId="6A5F306E" w:rsidR="00E47CB1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C5E9D2D" wp14:editId="4F0B5115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024000" cy="3133375"/>
            <wp:effectExtent l="0" t="0" r="5080" b="0"/>
            <wp:wrapTight wrapText="bothSides">
              <wp:wrapPolygon edited="0">
                <wp:start x="0" y="0"/>
                <wp:lineTo x="0" y="21407"/>
                <wp:lineTo x="21500" y="21407"/>
                <wp:lineTo x="21500" y="0"/>
                <wp:lineTo x="0" y="0"/>
              </wp:wrapPolygon>
            </wp:wrapTight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9" t="5892" r="11253" b="9668"/>
                    <a:stretch/>
                  </pic:blipFill>
                  <pic:spPr bwMode="auto">
                    <a:xfrm>
                      <a:off x="0" y="0"/>
                      <a:ext cx="3024000" cy="31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952" w:rsidRPr="007C75C8">
        <w:rPr>
          <w:rFonts w:asciiTheme="majorHAnsi" w:hAnsiTheme="majorHAnsi" w:cstheme="majorHAnsi"/>
          <w:i/>
          <w:iCs/>
        </w:rPr>
        <w:t>Figure 1</w:t>
      </w:r>
      <w:r w:rsidR="00EC3952" w:rsidRPr="007C75C8">
        <w:rPr>
          <w:rFonts w:asciiTheme="majorHAnsi" w:hAnsiTheme="majorHAnsi" w:cstheme="majorHAnsi"/>
        </w:rPr>
        <w:t>:</w:t>
      </w:r>
    </w:p>
    <w:p w14:paraId="4CA12488" w14:textId="681E3835" w:rsidR="00E47CB1" w:rsidRPr="007C75C8" w:rsidRDefault="00E47CB1" w:rsidP="00D60A78">
      <w:pPr>
        <w:ind w:firstLine="0"/>
        <w:jc w:val="both"/>
        <w:rPr>
          <w:rFonts w:asciiTheme="majorHAnsi" w:hAnsiTheme="majorHAnsi" w:cstheme="majorHAnsi"/>
        </w:rPr>
      </w:pPr>
    </w:p>
    <w:p w14:paraId="65AD36E8" w14:textId="77777777" w:rsidR="00E47CB1" w:rsidRPr="007C75C8" w:rsidRDefault="00E47CB1" w:rsidP="00D60A78">
      <w:pPr>
        <w:ind w:firstLine="0"/>
        <w:jc w:val="both"/>
        <w:rPr>
          <w:rFonts w:asciiTheme="majorHAnsi" w:hAnsiTheme="majorHAnsi" w:cstheme="majorHAnsi"/>
        </w:rPr>
      </w:pPr>
    </w:p>
    <w:p w14:paraId="6B4D7341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2E705A59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0B11532C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4BA91B5E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2236983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0C9C05E5" w14:textId="07C2A733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4563058C" w14:textId="7B86229C" w:rsidR="00521443" w:rsidRPr="007C75C8" w:rsidRDefault="006E6B06" w:rsidP="004A0A52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 xml:space="preserve">Note: </w:t>
      </w:r>
      <w:r w:rsidRPr="007C75C8">
        <w:rPr>
          <w:rFonts w:asciiTheme="majorHAnsi" w:hAnsiTheme="majorHAnsi" w:cstheme="majorHAnsi"/>
        </w:rPr>
        <w:t>This is the gram staining of milk straight out of the milk carton</w:t>
      </w:r>
      <w:r w:rsidR="004A0A52" w:rsidRPr="007C75C8">
        <w:rPr>
          <w:rFonts w:asciiTheme="majorHAnsi" w:hAnsiTheme="majorHAnsi" w:cstheme="majorHAnsi"/>
        </w:rPr>
        <w:t xml:space="preserve">, at </w:t>
      </w:r>
      <m:oMath>
        <m:r>
          <w:rPr>
            <w:rFonts w:ascii="Cambria Math" w:hAnsi="Cambria Math" w:cstheme="majorHAnsi"/>
          </w:rPr>
          <m:t>×1000</m:t>
        </m:r>
      </m:oMath>
      <w:r w:rsidR="00CF745C" w:rsidRPr="007C75C8">
        <w:rPr>
          <w:rFonts w:asciiTheme="majorHAnsi" w:hAnsiTheme="majorHAnsi" w:cstheme="majorHAnsi"/>
        </w:rPr>
        <w:t xml:space="preserve"> magnification.</w:t>
      </w:r>
    </w:p>
    <w:p w14:paraId="49D8928A" w14:textId="15C9E9A0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3CEB89E2" w14:textId="62FA4A50" w:rsidR="00521443" w:rsidRPr="007C75C8" w:rsidRDefault="00AE5993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1974C7C9" wp14:editId="45F03FD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024000" cy="3026341"/>
            <wp:effectExtent l="0" t="0" r="5080" b="3175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6" t="18558" r="3993" b="18553"/>
                    <a:stretch/>
                  </pic:blipFill>
                  <pic:spPr bwMode="auto">
                    <a:xfrm>
                      <a:off x="0" y="0"/>
                      <a:ext cx="3024000" cy="302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7A1" w:rsidRPr="007C75C8">
        <w:rPr>
          <w:rFonts w:asciiTheme="majorHAnsi" w:hAnsiTheme="majorHAnsi" w:cstheme="majorHAnsi"/>
          <w:i/>
          <w:iCs/>
        </w:rPr>
        <w:t>Figure 2</w:t>
      </w:r>
      <w:r w:rsidR="00EF57A1" w:rsidRPr="007C75C8">
        <w:rPr>
          <w:rFonts w:asciiTheme="majorHAnsi" w:hAnsiTheme="majorHAnsi" w:cstheme="majorHAnsi"/>
        </w:rPr>
        <w:t>:</w:t>
      </w:r>
    </w:p>
    <w:p w14:paraId="59A38404" w14:textId="423E16B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51A5D67B" w14:textId="3B6DE01B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60856764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79F645D2" w14:textId="77E17FBF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20EEC956" w14:textId="03AEA0F8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3FF1B497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2E583E42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1D325E9C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11EC2066" w14:textId="625D8398" w:rsidR="00521443" w:rsidRPr="007C75C8" w:rsidRDefault="00EF57A1" w:rsidP="004A0A52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Note:</w:t>
      </w:r>
      <w:r w:rsidR="00AE5993" w:rsidRPr="007C75C8">
        <w:rPr>
          <w:rFonts w:asciiTheme="majorHAnsi" w:hAnsiTheme="majorHAnsi" w:cstheme="majorHAnsi"/>
          <w:i/>
          <w:iCs/>
        </w:rPr>
        <w:t xml:space="preserve"> </w:t>
      </w:r>
      <w:r w:rsidRPr="007C75C8">
        <w:rPr>
          <w:rFonts w:asciiTheme="majorHAnsi" w:hAnsiTheme="majorHAnsi" w:cstheme="majorHAnsi"/>
        </w:rPr>
        <w:t xml:space="preserve">This is the gram staining of </w:t>
      </w:r>
      <w:r w:rsidR="00AE5993" w:rsidRPr="007C75C8">
        <w:rPr>
          <w:rFonts w:asciiTheme="majorHAnsi" w:hAnsiTheme="majorHAnsi" w:cstheme="majorHAnsi"/>
        </w:rPr>
        <w:t>milk straight out of the milk carton</w:t>
      </w:r>
      <w:r w:rsidR="00CF745C" w:rsidRPr="007C75C8">
        <w:rPr>
          <w:rFonts w:asciiTheme="majorHAnsi" w:hAnsiTheme="majorHAnsi" w:cstheme="majorHAnsi"/>
        </w:rPr>
        <w:t xml:space="preserve">, at </w:t>
      </w:r>
      <m:oMath>
        <m:r>
          <w:rPr>
            <w:rFonts w:ascii="Cambria Math" w:hAnsi="Cambria Math" w:cstheme="majorHAnsi"/>
          </w:rPr>
          <m:t>×1000</m:t>
        </m:r>
      </m:oMath>
      <w:r w:rsidR="00CF745C" w:rsidRPr="007C75C8">
        <w:rPr>
          <w:rFonts w:asciiTheme="majorHAnsi" w:hAnsiTheme="majorHAnsi" w:cstheme="majorHAnsi"/>
        </w:rPr>
        <w:t xml:space="preserve"> magnification.</w:t>
      </w:r>
    </w:p>
    <w:p w14:paraId="64791F64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641FF716" w14:textId="3BF03BAA" w:rsidR="006E6B06" w:rsidRPr="007C75C8" w:rsidRDefault="00135339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A1008E9" wp14:editId="750B80FD">
            <wp:simplePos x="0" y="0"/>
            <wp:positionH relativeFrom="margin">
              <wp:align>center</wp:align>
            </wp:positionH>
            <wp:positionV relativeFrom="paragraph">
              <wp:posOffset>486</wp:posOffset>
            </wp:positionV>
            <wp:extent cx="3060000" cy="3067135"/>
            <wp:effectExtent l="0" t="0" r="7620" b="0"/>
            <wp:wrapTight wrapText="bothSides">
              <wp:wrapPolygon edited="0">
                <wp:start x="0" y="0"/>
                <wp:lineTo x="0" y="21466"/>
                <wp:lineTo x="21519" y="21466"/>
                <wp:lineTo x="21519" y="0"/>
                <wp:lineTo x="0" y="0"/>
              </wp:wrapPolygon>
            </wp:wrapTight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2" t="17568" r="7480" b="19402"/>
                    <a:stretch/>
                  </pic:blipFill>
                  <pic:spPr bwMode="auto">
                    <a:xfrm>
                      <a:off x="0" y="0"/>
                      <a:ext cx="3060000" cy="306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6B06" w:rsidRPr="007C75C8">
        <w:rPr>
          <w:rFonts w:asciiTheme="majorHAnsi" w:hAnsiTheme="majorHAnsi" w:cstheme="majorHAnsi"/>
          <w:i/>
          <w:iCs/>
        </w:rPr>
        <w:t>Figure 3</w:t>
      </w:r>
      <w:r w:rsidR="006E6B06" w:rsidRPr="007C75C8">
        <w:rPr>
          <w:rFonts w:asciiTheme="majorHAnsi" w:hAnsiTheme="majorHAnsi" w:cstheme="majorHAnsi"/>
        </w:rPr>
        <w:t>:</w:t>
      </w:r>
    </w:p>
    <w:p w14:paraId="395705C6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5A853D4B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448D4136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7A0B7BB9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5965082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129B5F13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6D9B1931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72225CF7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B556CCA" w14:textId="07CD7899" w:rsidR="006E6B06" w:rsidRPr="007C75C8" w:rsidRDefault="006E6B06" w:rsidP="00CF745C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 xml:space="preserve">Note: </w:t>
      </w:r>
      <w:r w:rsidRPr="007C75C8">
        <w:rPr>
          <w:rFonts w:asciiTheme="majorHAnsi" w:hAnsiTheme="majorHAnsi" w:cstheme="majorHAnsi"/>
        </w:rPr>
        <w:t xml:space="preserve">This is the gram staining </w:t>
      </w:r>
      <w:r w:rsidR="00135339" w:rsidRPr="007C75C8">
        <w:rPr>
          <w:rFonts w:asciiTheme="majorHAnsi" w:hAnsiTheme="majorHAnsi" w:cstheme="majorHAnsi"/>
        </w:rPr>
        <w:t xml:space="preserve">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="001E5BB8" w:rsidRPr="007C75C8">
        <w:rPr>
          <w:rFonts w:asciiTheme="majorHAnsi" w:hAnsiTheme="majorHAnsi" w:cstheme="majorHAnsi"/>
        </w:rPr>
        <w:t>of sterile</w:t>
      </w:r>
      <w:r w:rsidR="00135339" w:rsidRPr="007C75C8">
        <w:rPr>
          <w:rFonts w:asciiTheme="majorHAnsi" w:hAnsiTheme="majorHAnsi" w:cstheme="majorHAnsi"/>
        </w:rPr>
        <w:t xml:space="preserve"> </w:t>
      </w:r>
      <w:r w:rsidRPr="007C75C8">
        <w:rPr>
          <w:rFonts w:asciiTheme="majorHAnsi" w:hAnsiTheme="majorHAnsi" w:cstheme="majorHAnsi"/>
        </w:rPr>
        <w:t xml:space="preserve">milk </w:t>
      </w:r>
      <w:r w:rsidR="009A0109" w:rsidRPr="007C75C8">
        <w:rPr>
          <w:rFonts w:asciiTheme="majorHAnsi" w:hAnsiTheme="majorHAnsi" w:cstheme="majorHAnsi"/>
        </w:rPr>
        <w:t xml:space="preserve">after incorporating </w:t>
      </w:r>
      <m:oMath>
        <m:r>
          <w:rPr>
            <w:rFonts w:ascii="Cambria Math" w:hAnsi="Cambria Math" w:cstheme="majorHAnsi"/>
          </w:rPr>
          <m:t>10 ml</m:t>
        </m:r>
      </m:oMath>
      <w:r w:rsidR="009A0109" w:rsidRPr="007C75C8">
        <w:rPr>
          <w:rFonts w:asciiTheme="majorHAnsi" w:hAnsiTheme="majorHAnsi" w:cstheme="majorHAnsi"/>
        </w:rPr>
        <w:t xml:space="preserve"> of </w:t>
      </w:r>
      <w:r w:rsidR="0074206C" w:rsidRPr="007C75C8">
        <w:rPr>
          <w:rFonts w:asciiTheme="majorHAnsi" w:hAnsiTheme="majorHAnsi" w:cstheme="majorHAnsi"/>
        </w:rPr>
        <w:t>yoghurt</w:t>
      </w:r>
      <w:r w:rsidR="009A0109" w:rsidRPr="007C75C8">
        <w:rPr>
          <w:rFonts w:asciiTheme="majorHAnsi" w:hAnsiTheme="majorHAnsi" w:cstheme="majorHAnsi"/>
        </w:rPr>
        <w:t xml:space="preserve"> </w:t>
      </w:r>
      <w:r w:rsidR="00AF4CB4" w:rsidRPr="007C75C8">
        <w:rPr>
          <w:rFonts w:asciiTheme="majorHAnsi" w:hAnsiTheme="majorHAnsi" w:cstheme="majorHAnsi"/>
        </w:rPr>
        <w:t xml:space="preserve">after </w:t>
      </w:r>
      <m:oMath>
        <m:r>
          <w:rPr>
            <w:rFonts w:ascii="Cambria Math" w:hAnsi="Cambria Math" w:cstheme="majorHAnsi"/>
          </w:rPr>
          <m:t>15 min</m:t>
        </m:r>
      </m:oMath>
      <w:r w:rsidR="00CF745C" w:rsidRPr="007C75C8">
        <w:rPr>
          <w:rFonts w:asciiTheme="majorHAnsi" w:hAnsiTheme="majorHAnsi" w:cstheme="majorHAnsi"/>
        </w:rPr>
        <w:t xml:space="preserve">, at </w:t>
      </w:r>
      <m:oMath>
        <m:r>
          <w:rPr>
            <w:rFonts w:ascii="Cambria Math" w:hAnsi="Cambria Math" w:cstheme="majorHAnsi"/>
          </w:rPr>
          <m:t>×1000</m:t>
        </m:r>
      </m:oMath>
      <w:r w:rsidR="00CF745C" w:rsidRPr="007C75C8">
        <w:rPr>
          <w:rFonts w:asciiTheme="majorHAnsi" w:hAnsiTheme="majorHAnsi" w:cstheme="majorHAnsi"/>
        </w:rPr>
        <w:t xml:space="preserve"> magnification.</w:t>
      </w:r>
    </w:p>
    <w:p w14:paraId="073B3B02" w14:textId="4D484114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065362FE" w14:textId="03E94AD3" w:rsidR="006E6B06" w:rsidRPr="007C75C8" w:rsidRDefault="002D23B2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 wp14:anchorId="0759BDE9" wp14:editId="27E8427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59430" cy="3043555"/>
            <wp:effectExtent l="0" t="0" r="7620" b="4445"/>
            <wp:wrapTight wrapText="bothSides">
              <wp:wrapPolygon edited="0">
                <wp:start x="0" y="0"/>
                <wp:lineTo x="0" y="21496"/>
                <wp:lineTo x="21519" y="21496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2" t="21962" r="8441" b="16494"/>
                    <a:stretch/>
                  </pic:blipFill>
                  <pic:spPr bwMode="auto">
                    <a:xfrm>
                      <a:off x="0" y="0"/>
                      <a:ext cx="30594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B06" w:rsidRPr="007C75C8">
        <w:rPr>
          <w:rFonts w:asciiTheme="majorHAnsi" w:hAnsiTheme="majorHAnsi" w:cstheme="majorHAnsi"/>
          <w:i/>
          <w:iCs/>
        </w:rPr>
        <w:t xml:space="preserve">Figure </w:t>
      </w:r>
      <w:r w:rsidR="00AF4CB4" w:rsidRPr="007C75C8">
        <w:rPr>
          <w:rFonts w:asciiTheme="majorHAnsi" w:hAnsiTheme="majorHAnsi" w:cstheme="majorHAnsi"/>
          <w:i/>
          <w:iCs/>
        </w:rPr>
        <w:t>4</w:t>
      </w:r>
      <w:r w:rsidR="006E6B06" w:rsidRPr="007C75C8">
        <w:rPr>
          <w:rFonts w:asciiTheme="majorHAnsi" w:hAnsiTheme="majorHAnsi" w:cstheme="majorHAnsi"/>
        </w:rPr>
        <w:t>:</w:t>
      </w:r>
    </w:p>
    <w:p w14:paraId="480964A4" w14:textId="0B422745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B66D487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2F3F691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0446E302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2E7F7E66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6C20CB25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411E3E35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40454328" w14:textId="77777777" w:rsidR="006E6B06" w:rsidRPr="007C75C8" w:rsidRDefault="006E6B06" w:rsidP="00D60A78">
      <w:pPr>
        <w:ind w:firstLine="0"/>
        <w:jc w:val="both"/>
        <w:rPr>
          <w:rFonts w:asciiTheme="majorHAnsi" w:hAnsiTheme="majorHAnsi" w:cstheme="majorHAnsi"/>
        </w:rPr>
      </w:pPr>
    </w:p>
    <w:p w14:paraId="06E07E48" w14:textId="1D8966D4" w:rsidR="002D23B2" w:rsidRPr="007C75C8" w:rsidRDefault="002D23B2" w:rsidP="00CF745C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 xml:space="preserve">Note: </w:t>
      </w:r>
      <w:r w:rsidRPr="007C75C8">
        <w:rPr>
          <w:rFonts w:asciiTheme="majorHAnsi" w:hAnsiTheme="majorHAnsi" w:cstheme="majorHAnsi"/>
        </w:rPr>
        <w:t xml:space="preserve">This is the gram staining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Pr="007C75C8">
        <w:rPr>
          <w:rFonts w:asciiTheme="majorHAnsi" w:hAnsiTheme="majorHAnsi" w:cstheme="majorHAnsi"/>
        </w:rPr>
        <w:t xml:space="preserve">of sterile milk after incorporating </w:t>
      </w:r>
      <m:oMath>
        <m:r>
          <w:rPr>
            <w:rFonts w:ascii="Cambria Math" w:hAnsi="Cambria Math" w:cstheme="majorHAnsi"/>
          </w:rPr>
          <m:t>10 ml</m:t>
        </m:r>
      </m:oMath>
      <w:r w:rsidRPr="007C75C8">
        <w:rPr>
          <w:rFonts w:asciiTheme="majorHAnsi" w:hAnsiTheme="majorHAnsi" w:cstheme="majorHAnsi"/>
        </w:rPr>
        <w:t xml:space="preserve"> of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after </w:t>
      </w:r>
      <m:oMath>
        <m:r>
          <w:rPr>
            <w:rFonts w:ascii="Cambria Math" w:hAnsi="Cambria Math" w:cstheme="majorHAnsi"/>
          </w:rPr>
          <m:t>30 min</m:t>
        </m:r>
      </m:oMath>
      <w:r w:rsidR="00CF745C" w:rsidRPr="007C75C8">
        <w:rPr>
          <w:rFonts w:asciiTheme="majorHAnsi" w:hAnsiTheme="majorHAnsi" w:cstheme="majorHAnsi"/>
        </w:rPr>
        <w:t xml:space="preserve">, at </w:t>
      </w:r>
      <m:oMath>
        <m:r>
          <w:rPr>
            <w:rFonts w:ascii="Cambria Math" w:hAnsi="Cambria Math" w:cstheme="majorHAnsi"/>
          </w:rPr>
          <m:t>×1000</m:t>
        </m:r>
      </m:oMath>
      <w:r w:rsidR="00CF745C" w:rsidRPr="007C75C8">
        <w:rPr>
          <w:rFonts w:asciiTheme="majorHAnsi" w:hAnsiTheme="majorHAnsi" w:cstheme="majorHAnsi"/>
        </w:rPr>
        <w:t xml:space="preserve"> magnification.</w:t>
      </w:r>
    </w:p>
    <w:p w14:paraId="09CA4BF0" w14:textId="6E231BE9" w:rsidR="00521443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8C35826" wp14:editId="5BE00BDB">
            <wp:simplePos x="0" y="0"/>
            <wp:positionH relativeFrom="margin">
              <wp:align>center</wp:align>
            </wp:positionH>
            <wp:positionV relativeFrom="paragraph">
              <wp:posOffset>11669</wp:posOffset>
            </wp:positionV>
            <wp:extent cx="3059430" cy="3059430"/>
            <wp:effectExtent l="0" t="0" r="7620" b="7620"/>
            <wp:wrapTight wrapText="bothSides">
              <wp:wrapPolygon edited="0">
                <wp:start x="0" y="0"/>
                <wp:lineTo x="0" y="21519"/>
                <wp:lineTo x="21519" y="21519"/>
                <wp:lineTo x="21519" y="0"/>
                <wp:lineTo x="0" y="0"/>
              </wp:wrapPolygon>
            </wp:wrapTight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6" t="23651" r="4793" b="15832"/>
                    <a:stretch/>
                  </pic:blipFill>
                  <pic:spPr bwMode="auto">
                    <a:xfrm>
                      <a:off x="0" y="0"/>
                      <a:ext cx="30594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3904" w:rsidRPr="007C75C8">
        <w:rPr>
          <w:rFonts w:asciiTheme="majorHAnsi" w:hAnsiTheme="majorHAnsi" w:cstheme="majorHAnsi"/>
          <w:i/>
          <w:iCs/>
        </w:rPr>
        <w:t>Figure 5</w:t>
      </w:r>
      <w:r w:rsidR="00103904" w:rsidRPr="007C75C8">
        <w:rPr>
          <w:rFonts w:asciiTheme="majorHAnsi" w:hAnsiTheme="majorHAnsi" w:cstheme="majorHAnsi"/>
        </w:rPr>
        <w:t xml:space="preserve">: </w:t>
      </w:r>
    </w:p>
    <w:p w14:paraId="3415C6FD" w14:textId="77777777" w:rsidR="00521443" w:rsidRPr="007C75C8" w:rsidRDefault="00521443" w:rsidP="00D60A78">
      <w:pPr>
        <w:ind w:firstLine="0"/>
        <w:jc w:val="both"/>
        <w:rPr>
          <w:rFonts w:asciiTheme="majorHAnsi" w:hAnsiTheme="majorHAnsi" w:cstheme="majorHAnsi"/>
        </w:rPr>
      </w:pPr>
    </w:p>
    <w:p w14:paraId="0408669E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262BE69F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60D27E00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47753477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706838EB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1B64F589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42E308BE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1AD327FC" w14:textId="4F3AE1F6" w:rsidR="00E245CE" w:rsidRPr="007C75C8" w:rsidRDefault="00E245CE" w:rsidP="00CF745C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 xml:space="preserve">Note: </w:t>
      </w:r>
      <w:r w:rsidRPr="007C75C8">
        <w:rPr>
          <w:rFonts w:asciiTheme="majorHAnsi" w:hAnsiTheme="majorHAnsi" w:cstheme="majorHAnsi"/>
        </w:rPr>
        <w:t xml:space="preserve">This is the gram staining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Pr="007C75C8">
        <w:rPr>
          <w:rFonts w:asciiTheme="majorHAnsi" w:hAnsiTheme="majorHAnsi" w:cstheme="majorHAnsi"/>
        </w:rPr>
        <w:t xml:space="preserve">of sterile milk after incorporating </w:t>
      </w:r>
      <m:oMath>
        <m:r>
          <w:rPr>
            <w:rFonts w:ascii="Cambria Math" w:hAnsi="Cambria Math" w:cstheme="majorHAnsi"/>
          </w:rPr>
          <m:t>10 ml</m:t>
        </m:r>
      </m:oMath>
      <w:r w:rsidRPr="007C75C8">
        <w:rPr>
          <w:rFonts w:asciiTheme="majorHAnsi" w:hAnsiTheme="majorHAnsi" w:cstheme="majorHAnsi"/>
        </w:rPr>
        <w:t xml:space="preserve"> of </w:t>
      </w:r>
      <w:r w:rsidR="0074206C" w:rsidRPr="007C75C8">
        <w:rPr>
          <w:rFonts w:asciiTheme="majorHAnsi" w:hAnsiTheme="majorHAnsi" w:cstheme="majorHAnsi"/>
        </w:rPr>
        <w:t>yoghurt</w:t>
      </w:r>
      <w:r w:rsidRPr="007C75C8">
        <w:rPr>
          <w:rFonts w:asciiTheme="majorHAnsi" w:hAnsiTheme="majorHAnsi" w:cstheme="majorHAnsi"/>
        </w:rPr>
        <w:t xml:space="preserve"> after </w:t>
      </w:r>
      <m:oMath>
        <m:r>
          <w:rPr>
            <w:rFonts w:ascii="Cambria Math" w:hAnsi="Cambria Math" w:cstheme="majorHAnsi"/>
          </w:rPr>
          <m:t>45 min</m:t>
        </m:r>
      </m:oMath>
      <w:r w:rsidR="00CF745C" w:rsidRPr="007C75C8">
        <w:rPr>
          <w:rFonts w:asciiTheme="majorHAnsi" w:hAnsiTheme="majorHAnsi" w:cstheme="majorHAnsi"/>
        </w:rPr>
        <w:t xml:space="preserve">, at </w:t>
      </w:r>
      <m:oMath>
        <m:r>
          <w:rPr>
            <w:rFonts w:ascii="Cambria Math" w:hAnsi="Cambria Math" w:cstheme="majorHAnsi"/>
          </w:rPr>
          <m:t>×1000</m:t>
        </m:r>
      </m:oMath>
      <w:r w:rsidR="00CF745C" w:rsidRPr="007C75C8">
        <w:rPr>
          <w:rFonts w:asciiTheme="majorHAnsi" w:hAnsiTheme="majorHAnsi" w:cstheme="majorHAnsi"/>
        </w:rPr>
        <w:t xml:space="preserve"> magnification.</w:t>
      </w:r>
    </w:p>
    <w:p w14:paraId="51340967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5F2A6DEF" w14:textId="78D83675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1" locked="0" layoutInCell="1" allowOverlap="1" wp14:anchorId="194A9D4D" wp14:editId="19AE27FC">
            <wp:simplePos x="0" y="0"/>
            <wp:positionH relativeFrom="margin">
              <wp:align>center</wp:align>
            </wp:positionH>
            <wp:positionV relativeFrom="paragraph">
              <wp:posOffset>9311</wp:posOffset>
            </wp:positionV>
            <wp:extent cx="3060000" cy="3160452"/>
            <wp:effectExtent l="0" t="0" r="7620" b="1905"/>
            <wp:wrapTight wrapText="bothSides">
              <wp:wrapPolygon edited="0">
                <wp:start x="0" y="0"/>
                <wp:lineTo x="0" y="21483"/>
                <wp:lineTo x="21519" y="21483"/>
                <wp:lineTo x="21519" y="0"/>
                <wp:lineTo x="0" y="0"/>
              </wp:wrapPolygon>
            </wp:wrapTight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3339" r="11771" b="25974"/>
                    <a:stretch/>
                  </pic:blipFill>
                  <pic:spPr bwMode="auto">
                    <a:xfrm>
                      <a:off x="0" y="0"/>
                      <a:ext cx="3060000" cy="316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C75C8">
        <w:rPr>
          <w:rFonts w:asciiTheme="majorHAnsi" w:hAnsiTheme="majorHAnsi" w:cstheme="majorHAnsi"/>
          <w:i/>
          <w:iCs/>
        </w:rPr>
        <w:t>Figure 6</w:t>
      </w:r>
      <w:r w:rsidRPr="007C75C8">
        <w:rPr>
          <w:rFonts w:asciiTheme="majorHAnsi" w:hAnsiTheme="majorHAnsi" w:cstheme="majorHAnsi"/>
        </w:rPr>
        <w:t>:</w:t>
      </w:r>
    </w:p>
    <w:p w14:paraId="42F39356" w14:textId="15F87CCB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0AD2EA3B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6FBE051E" w14:textId="77777777" w:rsidR="00C3249F" w:rsidRPr="007C75C8" w:rsidRDefault="00C3249F" w:rsidP="00D60A78">
      <w:pPr>
        <w:ind w:firstLine="0"/>
        <w:jc w:val="both"/>
        <w:rPr>
          <w:rFonts w:asciiTheme="majorHAnsi" w:hAnsiTheme="majorHAnsi" w:cstheme="majorHAnsi"/>
        </w:rPr>
      </w:pPr>
    </w:p>
    <w:p w14:paraId="6B5EC1E0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2214FC84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10A2CB3E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6C0F47EB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38D95A27" w14:textId="77777777" w:rsidR="00E245CE" w:rsidRPr="007C75C8" w:rsidRDefault="00E245CE" w:rsidP="00D60A78">
      <w:pPr>
        <w:ind w:firstLine="0"/>
        <w:jc w:val="both"/>
        <w:rPr>
          <w:rFonts w:asciiTheme="majorHAnsi" w:hAnsiTheme="majorHAnsi" w:cstheme="majorHAnsi"/>
        </w:rPr>
      </w:pPr>
    </w:p>
    <w:p w14:paraId="78D8C81E" w14:textId="307A3908" w:rsidR="00C3249F" w:rsidRPr="007C75C8" w:rsidRDefault="00D64C1B" w:rsidP="00CF745C">
      <w:pPr>
        <w:ind w:firstLine="0"/>
        <w:jc w:val="center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i/>
          <w:iCs/>
        </w:rPr>
        <w:t>Note:</w:t>
      </w:r>
      <w:r w:rsidRPr="007C75C8">
        <w:rPr>
          <w:rFonts w:asciiTheme="majorHAnsi" w:hAnsiTheme="majorHAnsi" w:cstheme="majorHAnsi"/>
        </w:rPr>
        <w:t xml:space="preserve"> The solidified </w:t>
      </w:r>
      <w:r w:rsidR="00AA6BE9">
        <w:rPr>
          <w:rFonts w:asciiTheme="majorHAnsi" w:hAnsiTheme="majorHAnsi" w:cstheme="majorHAnsi"/>
        </w:rPr>
        <w:t>gelatin</w:t>
      </w:r>
      <w:r w:rsidR="007A2C02" w:rsidRPr="007C75C8">
        <w:rPr>
          <w:rFonts w:asciiTheme="majorHAnsi" w:hAnsiTheme="majorHAnsi" w:cstheme="majorHAnsi"/>
        </w:rPr>
        <w:t xml:space="preserve"> mass of </w:t>
      </w:r>
      <m:oMath>
        <m:r>
          <w:rPr>
            <w:rFonts w:ascii="Cambria Math" w:hAnsi="Cambria Math" w:cstheme="majorHAnsi"/>
          </w:rPr>
          <m:t xml:space="preserve">150 ml </m:t>
        </m:r>
      </m:oMath>
      <w:r w:rsidR="007A2C02" w:rsidRPr="007C75C8">
        <w:rPr>
          <w:rFonts w:asciiTheme="majorHAnsi" w:hAnsiTheme="majorHAnsi" w:cstheme="majorHAnsi"/>
        </w:rPr>
        <w:t xml:space="preserve">of sterile milk after incorporating </w:t>
      </w:r>
      <m:oMath>
        <m:r>
          <w:rPr>
            <w:rFonts w:ascii="Cambria Math" w:hAnsi="Cambria Math" w:cstheme="majorHAnsi"/>
          </w:rPr>
          <m:t>10 ml</m:t>
        </m:r>
      </m:oMath>
      <w:r w:rsidR="007A2C02" w:rsidRPr="007C75C8">
        <w:rPr>
          <w:rFonts w:asciiTheme="majorHAnsi" w:hAnsiTheme="majorHAnsi" w:cstheme="majorHAnsi"/>
        </w:rPr>
        <w:t xml:space="preserve"> of </w:t>
      </w:r>
      <w:r w:rsidR="0074206C" w:rsidRPr="007C75C8">
        <w:rPr>
          <w:rFonts w:asciiTheme="majorHAnsi" w:hAnsiTheme="majorHAnsi" w:cstheme="majorHAnsi"/>
        </w:rPr>
        <w:t>yoghurt</w:t>
      </w:r>
      <w:r w:rsidR="007A2C02" w:rsidRPr="007C75C8">
        <w:rPr>
          <w:rFonts w:asciiTheme="majorHAnsi" w:hAnsiTheme="majorHAnsi" w:cstheme="majorHAnsi"/>
        </w:rPr>
        <w:t xml:space="preserve"> after </w:t>
      </w:r>
      <m:oMath>
        <m:r>
          <w:rPr>
            <w:rFonts w:ascii="Cambria Math" w:hAnsi="Cambria Math" w:cstheme="majorHAnsi"/>
          </w:rPr>
          <m:t xml:space="preserve">60 </m:t>
        </m:r>
        <m:r>
          <w:rPr>
            <w:rFonts w:ascii="Cambria Math" w:hAnsi="Cambria Math" w:cstheme="majorHAnsi"/>
          </w:rPr>
          <m:t>hr</m:t>
        </m:r>
      </m:oMath>
      <w:r w:rsidR="007A2C02" w:rsidRPr="007C75C8">
        <w:rPr>
          <w:rFonts w:asciiTheme="majorHAnsi" w:hAnsiTheme="majorHAnsi" w:cstheme="majorHAnsi"/>
        </w:rPr>
        <w:t>.</w:t>
      </w:r>
      <w:r w:rsidR="00C3249F" w:rsidRPr="007C75C8">
        <w:rPr>
          <w:rFonts w:asciiTheme="majorHAnsi" w:hAnsiTheme="majorHAnsi" w:cstheme="majorHAnsi"/>
        </w:rPr>
        <w:br w:type="page"/>
      </w:r>
    </w:p>
    <w:p w14:paraId="6631FF8C" w14:textId="34814AD7" w:rsidR="008D773F" w:rsidRPr="007C75C8" w:rsidRDefault="00140811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lastRenderedPageBreak/>
        <w:t>Discussion</w:t>
      </w:r>
      <w:r w:rsidR="008D773F" w:rsidRPr="007C75C8">
        <w:rPr>
          <w:rFonts w:cstheme="majorHAnsi"/>
        </w:rPr>
        <w:t>:</w:t>
      </w:r>
    </w:p>
    <w:p w14:paraId="14176F7A" w14:textId="0F22F7F8" w:rsidR="00407C35" w:rsidRPr="007C75C8" w:rsidRDefault="00407C35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Within this practical, the temperature </w:t>
      </w:r>
      <w:r w:rsidR="00257D32" w:rsidRPr="007C75C8">
        <w:rPr>
          <w:rFonts w:asciiTheme="majorHAnsi" w:hAnsiTheme="majorHAnsi" w:cstheme="majorHAnsi"/>
        </w:rPr>
        <w:t xml:space="preserve">of the sterile incubator was left at </w:t>
      </w:r>
      <m:oMath>
        <m:r>
          <w:rPr>
            <w:rFonts w:ascii="Cambria Math" w:hAnsi="Cambria Math" w:cstheme="majorHAnsi"/>
          </w:rPr>
          <m:t>42 ℃</m:t>
        </m:r>
      </m:oMath>
      <w:r w:rsidR="00257D32" w:rsidRPr="007C75C8">
        <w:rPr>
          <w:rFonts w:asciiTheme="majorHAnsi" w:hAnsiTheme="majorHAnsi" w:cstheme="majorHAnsi"/>
        </w:rPr>
        <w:t xml:space="preserve"> to </w:t>
      </w:r>
      <m:oMath>
        <m:r>
          <w:rPr>
            <w:rFonts w:ascii="Cambria Math" w:hAnsi="Cambria Math" w:cstheme="majorHAnsi"/>
          </w:rPr>
          <m:t>45 ℃</m:t>
        </m:r>
      </m:oMath>
      <w:r w:rsidR="006D1633" w:rsidRPr="007C75C8">
        <w:rPr>
          <w:rFonts w:asciiTheme="majorHAnsi" w:hAnsiTheme="majorHAnsi" w:cstheme="majorHAnsi"/>
        </w:rPr>
        <w:t xml:space="preserve"> so as to increase the efficiency of fermentation while also no</w:t>
      </w:r>
      <w:r w:rsidR="0045161A">
        <w:rPr>
          <w:rFonts w:asciiTheme="majorHAnsi" w:hAnsiTheme="majorHAnsi" w:cstheme="majorHAnsi"/>
        </w:rPr>
        <w:t>t</w:t>
      </w:r>
      <w:r w:rsidR="006D1633" w:rsidRPr="007C75C8">
        <w:rPr>
          <w:rFonts w:asciiTheme="majorHAnsi" w:hAnsiTheme="majorHAnsi" w:cstheme="majorHAnsi"/>
        </w:rPr>
        <w:t xml:space="preserve"> being </w:t>
      </w:r>
      <w:r w:rsidR="0045161A" w:rsidRPr="007C75C8">
        <w:rPr>
          <w:rFonts w:asciiTheme="majorHAnsi" w:hAnsiTheme="majorHAnsi" w:cstheme="majorHAnsi"/>
        </w:rPr>
        <w:t>too</w:t>
      </w:r>
      <w:r w:rsidR="006D1633" w:rsidRPr="007C75C8">
        <w:rPr>
          <w:rFonts w:asciiTheme="majorHAnsi" w:hAnsiTheme="majorHAnsi" w:cstheme="majorHAnsi"/>
        </w:rPr>
        <w:t xml:space="preserve"> </w:t>
      </w:r>
      <w:r w:rsidR="00704961" w:rsidRPr="007C75C8">
        <w:rPr>
          <w:rFonts w:asciiTheme="majorHAnsi" w:hAnsiTheme="majorHAnsi" w:cstheme="majorHAnsi"/>
        </w:rPr>
        <w:t>hot which would</w:t>
      </w:r>
      <w:r w:rsidR="006B01A0" w:rsidRPr="007C75C8">
        <w:rPr>
          <w:rFonts w:asciiTheme="majorHAnsi" w:hAnsiTheme="majorHAnsi" w:cstheme="majorHAnsi"/>
        </w:rPr>
        <w:t xml:space="preserve"> </w:t>
      </w:r>
      <w:r w:rsidR="00704961" w:rsidRPr="007C75C8">
        <w:rPr>
          <w:rFonts w:asciiTheme="majorHAnsi" w:hAnsiTheme="majorHAnsi" w:cstheme="majorHAnsi"/>
        </w:rPr>
        <w:t xml:space="preserve">kill the bacteria. Furthermore, the thermos housing the </w:t>
      </w:r>
      <w:r w:rsidR="004B661D" w:rsidRPr="007C75C8">
        <w:rPr>
          <w:rFonts w:asciiTheme="majorHAnsi" w:hAnsiTheme="majorHAnsi" w:cstheme="majorHAnsi"/>
        </w:rPr>
        <w:t xml:space="preserve">fermenting milk </w:t>
      </w:r>
      <w:r w:rsidR="001B0EA3" w:rsidRPr="007C75C8">
        <w:rPr>
          <w:rFonts w:asciiTheme="majorHAnsi" w:hAnsiTheme="majorHAnsi" w:cstheme="majorHAnsi"/>
        </w:rPr>
        <w:t>possessed</w:t>
      </w:r>
      <w:r w:rsidR="004B661D" w:rsidRPr="007C75C8">
        <w:rPr>
          <w:rFonts w:asciiTheme="majorHAnsi" w:hAnsiTheme="majorHAnsi" w:cstheme="majorHAnsi"/>
        </w:rPr>
        <w:t xml:space="preserve"> two container walls with a</w:t>
      </w:r>
      <w:r w:rsidR="00B91A60" w:rsidRPr="007C75C8">
        <w:rPr>
          <w:rFonts w:asciiTheme="majorHAnsi" w:hAnsiTheme="majorHAnsi" w:cstheme="majorHAnsi"/>
        </w:rPr>
        <w:t xml:space="preserve"> gab in between filter with air or a</w:t>
      </w:r>
      <w:r w:rsidR="006B01A0" w:rsidRPr="007C75C8">
        <w:rPr>
          <w:rFonts w:asciiTheme="majorHAnsi" w:hAnsiTheme="majorHAnsi" w:cstheme="majorHAnsi"/>
        </w:rPr>
        <w:t xml:space="preserve"> </w:t>
      </w:r>
      <w:r w:rsidR="00B91A60" w:rsidRPr="007C75C8">
        <w:rPr>
          <w:rFonts w:asciiTheme="majorHAnsi" w:hAnsiTheme="majorHAnsi" w:cstheme="majorHAnsi"/>
        </w:rPr>
        <w:t xml:space="preserve">vacuum. This gab prevented the escape of </w:t>
      </w:r>
      <w:r w:rsidR="00B12F35" w:rsidRPr="007C75C8">
        <w:rPr>
          <w:rFonts w:asciiTheme="majorHAnsi" w:hAnsiTheme="majorHAnsi" w:cstheme="majorHAnsi"/>
        </w:rPr>
        <w:t>heat via con</w:t>
      </w:r>
      <w:r w:rsidR="001B0EA3" w:rsidRPr="007C75C8">
        <w:rPr>
          <w:rFonts w:asciiTheme="majorHAnsi" w:hAnsiTheme="majorHAnsi" w:cstheme="majorHAnsi"/>
        </w:rPr>
        <w:t>duction.</w:t>
      </w:r>
    </w:p>
    <w:p w14:paraId="2A2B9D80" w14:textId="00665C6E" w:rsidR="000A7482" w:rsidRPr="007C75C8" w:rsidRDefault="00FA67A9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As seen in </w:t>
      </w:r>
      <w:r w:rsidRPr="007C75C8">
        <w:rPr>
          <w:rFonts w:asciiTheme="majorHAnsi" w:hAnsiTheme="majorHAnsi" w:cstheme="majorHAnsi"/>
          <w:i/>
          <w:iCs/>
        </w:rPr>
        <w:t>Table 1</w:t>
      </w:r>
      <w:r w:rsidRPr="007C75C8">
        <w:rPr>
          <w:rFonts w:asciiTheme="majorHAnsi" w:hAnsiTheme="majorHAnsi" w:cstheme="majorHAnsi"/>
        </w:rPr>
        <w:t xml:space="preserve">, </w:t>
      </w:r>
      <w:r w:rsidR="0045161A" w:rsidRPr="007C75C8">
        <w:rPr>
          <w:rFonts w:asciiTheme="majorHAnsi" w:hAnsiTheme="majorHAnsi" w:cstheme="majorHAnsi"/>
        </w:rPr>
        <w:t>it</w:t>
      </w:r>
      <w:r w:rsidRPr="007C75C8">
        <w:rPr>
          <w:rFonts w:asciiTheme="majorHAnsi" w:hAnsiTheme="majorHAnsi" w:cstheme="majorHAnsi"/>
        </w:rPr>
        <w:t xml:space="preserve"> was found via the iodine test that </w:t>
      </w:r>
      <w:r w:rsidR="00D016B1" w:rsidRPr="007C75C8">
        <w:rPr>
          <w:rFonts w:asciiTheme="majorHAnsi" w:hAnsiTheme="majorHAnsi" w:cstheme="majorHAnsi"/>
        </w:rPr>
        <w:t xml:space="preserve">there was no change in colour, hence </w:t>
      </w:r>
      <w:r w:rsidR="00A00A36" w:rsidRPr="007C75C8">
        <w:rPr>
          <w:rFonts w:asciiTheme="majorHAnsi" w:hAnsiTheme="majorHAnsi" w:cstheme="majorHAnsi"/>
        </w:rPr>
        <w:t>stayed</w:t>
      </w:r>
      <w:r w:rsidR="00D016B1" w:rsidRPr="007C75C8">
        <w:rPr>
          <w:rFonts w:asciiTheme="majorHAnsi" w:hAnsiTheme="majorHAnsi" w:cstheme="majorHAnsi"/>
        </w:rPr>
        <w:t xml:space="preserve"> a yellow colour and did not </w:t>
      </w:r>
      <w:r w:rsidR="001A7A60" w:rsidRPr="007C75C8">
        <w:rPr>
          <w:rFonts w:asciiTheme="majorHAnsi" w:hAnsiTheme="majorHAnsi" w:cstheme="majorHAnsi"/>
        </w:rPr>
        <w:t xml:space="preserve">turn blue. As such, no starch was present in both the milk </w:t>
      </w:r>
      <w:r w:rsidR="0045161A" w:rsidRPr="007C75C8">
        <w:rPr>
          <w:rFonts w:asciiTheme="majorHAnsi" w:hAnsiTheme="majorHAnsi" w:cstheme="majorHAnsi"/>
        </w:rPr>
        <w:t>and</w:t>
      </w:r>
      <w:r w:rsidR="001A7A60" w:rsidRPr="007C75C8">
        <w:rPr>
          <w:rFonts w:asciiTheme="majorHAnsi" w:hAnsiTheme="majorHAnsi" w:cstheme="majorHAnsi"/>
        </w:rPr>
        <w:t xml:space="preserve"> the </w:t>
      </w:r>
      <w:r w:rsidR="0074206C" w:rsidRPr="007C75C8">
        <w:rPr>
          <w:rFonts w:asciiTheme="majorHAnsi" w:hAnsiTheme="majorHAnsi" w:cstheme="majorHAnsi"/>
        </w:rPr>
        <w:t>yoghurt</w:t>
      </w:r>
      <w:r w:rsidR="00A00A36" w:rsidRPr="007C75C8">
        <w:rPr>
          <w:rFonts w:asciiTheme="majorHAnsi" w:hAnsiTheme="majorHAnsi" w:cstheme="majorHAnsi"/>
        </w:rPr>
        <w:t>.</w:t>
      </w:r>
      <w:r w:rsidR="00743F53" w:rsidRPr="007C75C8">
        <w:rPr>
          <w:rFonts w:asciiTheme="majorHAnsi" w:hAnsiTheme="majorHAnsi" w:cstheme="majorHAnsi"/>
        </w:rPr>
        <w:t xml:space="preserve"> Hence </w:t>
      </w:r>
      <w:r w:rsidR="00ED2575">
        <w:rPr>
          <w:rFonts w:asciiTheme="majorHAnsi" w:hAnsiTheme="majorHAnsi" w:cstheme="majorHAnsi"/>
        </w:rPr>
        <w:t>proving</w:t>
      </w:r>
      <w:r w:rsidR="00743F53" w:rsidRPr="007C75C8">
        <w:rPr>
          <w:rFonts w:asciiTheme="majorHAnsi" w:hAnsiTheme="majorHAnsi" w:cstheme="majorHAnsi"/>
        </w:rPr>
        <w:t xml:space="preserve"> the hypothesis that the </w:t>
      </w:r>
      <w:r w:rsidR="0074206C" w:rsidRPr="007C75C8">
        <w:rPr>
          <w:rFonts w:asciiTheme="majorHAnsi" w:hAnsiTheme="majorHAnsi" w:cstheme="majorHAnsi"/>
        </w:rPr>
        <w:t>yoghurt</w:t>
      </w:r>
      <w:r w:rsidR="00743F53" w:rsidRPr="007C75C8">
        <w:rPr>
          <w:rFonts w:asciiTheme="majorHAnsi" w:hAnsiTheme="majorHAnsi" w:cstheme="majorHAnsi"/>
        </w:rPr>
        <w:t xml:space="preserve"> obtained is </w:t>
      </w:r>
      <w:r w:rsidR="0045161A">
        <w:rPr>
          <w:rFonts w:asciiTheme="majorHAnsi" w:hAnsiTheme="majorHAnsi" w:cstheme="majorHAnsi"/>
        </w:rPr>
        <w:t xml:space="preserve">of a </w:t>
      </w:r>
      <w:r w:rsidR="00743F53" w:rsidRPr="007C75C8">
        <w:rPr>
          <w:rFonts w:asciiTheme="majorHAnsi" w:hAnsiTheme="majorHAnsi" w:cstheme="majorHAnsi"/>
        </w:rPr>
        <w:t xml:space="preserve">high viscous </w:t>
      </w:r>
      <w:r w:rsidR="005020AC" w:rsidRPr="007C75C8">
        <w:rPr>
          <w:rFonts w:asciiTheme="majorHAnsi" w:hAnsiTheme="majorHAnsi" w:cstheme="majorHAnsi"/>
        </w:rPr>
        <w:t>consistency</w:t>
      </w:r>
      <w:r w:rsidR="00743F53" w:rsidRPr="007C75C8">
        <w:rPr>
          <w:rFonts w:asciiTheme="majorHAnsi" w:hAnsiTheme="majorHAnsi" w:cstheme="majorHAnsi"/>
        </w:rPr>
        <w:t xml:space="preserve"> via </w:t>
      </w:r>
      <w:r w:rsidR="005020AC" w:rsidRPr="007C75C8">
        <w:rPr>
          <w:rFonts w:asciiTheme="majorHAnsi" w:hAnsiTheme="majorHAnsi" w:cstheme="majorHAnsi"/>
        </w:rPr>
        <w:t>the fermentation presence alone.</w:t>
      </w:r>
      <w:r w:rsidR="00E658E4">
        <w:rPr>
          <w:rFonts w:asciiTheme="majorHAnsi" w:hAnsiTheme="majorHAnsi" w:cstheme="majorHAnsi"/>
        </w:rPr>
        <w:t xml:space="preserve"> It was also found that simple sugars are in fact present in the </w:t>
      </w:r>
      <w:r w:rsidR="004D42E9">
        <w:rPr>
          <w:rFonts w:asciiTheme="majorHAnsi" w:hAnsiTheme="majorHAnsi" w:cstheme="majorHAnsi"/>
        </w:rPr>
        <w:t>milk and yoghurt since the Fehling’s test when from a blue colour to a yellow to yellow/red colour. It is likely that the simple sugar present is lactose.</w:t>
      </w:r>
      <w:r w:rsidR="00506A7A" w:rsidRPr="007C75C8">
        <w:rPr>
          <w:rFonts w:asciiTheme="majorHAnsi" w:hAnsiTheme="majorHAnsi" w:cstheme="majorHAnsi"/>
        </w:rPr>
        <w:t xml:space="preserve"> </w:t>
      </w:r>
      <w:r w:rsidR="004B2FF6" w:rsidRPr="007C75C8">
        <w:rPr>
          <w:rFonts w:asciiTheme="majorHAnsi" w:hAnsiTheme="majorHAnsi" w:cstheme="majorHAnsi"/>
        </w:rPr>
        <w:t xml:space="preserve">Furthermore, as seen in </w:t>
      </w:r>
      <w:r w:rsidR="004B2FF6" w:rsidRPr="007C75C8">
        <w:rPr>
          <w:rFonts w:asciiTheme="majorHAnsi" w:hAnsiTheme="majorHAnsi" w:cstheme="majorHAnsi"/>
          <w:i/>
          <w:iCs/>
        </w:rPr>
        <w:t xml:space="preserve">Figure 1, Figure 2, Figure 3, Figure 4 </w:t>
      </w:r>
      <w:r w:rsidR="004B2FF6" w:rsidRPr="007C75C8">
        <w:rPr>
          <w:rFonts w:asciiTheme="majorHAnsi" w:hAnsiTheme="majorHAnsi" w:cstheme="majorHAnsi"/>
        </w:rPr>
        <w:t xml:space="preserve">and </w:t>
      </w:r>
      <w:r w:rsidR="004B2FF6" w:rsidRPr="007C75C8">
        <w:rPr>
          <w:rFonts w:asciiTheme="majorHAnsi" w:hAnsiTheme="majorHAnsi" w:cstheme="majorHAnsi"/>
          <w:i/>
          <w:iCs/>
        </w:rPr>
        <w:t>Figure 5</w:t>
      </w:r>
      <w:r w:rsidR="004B2FF6" w:rsidRPr="007C75C8">
        <w:rPr>
          <w:rFonts w:asciiTheme="majorHAnsi" w:hAnsiTheme="majorHAnsi" w:cstheme="majorHAnsi"/>
        </w:rPr>
        <w:t xml:space="preserve">, one can observe small purple </w:t>
      </w:r>
      <w:r w:rsidR="00392195" w:rsidRPr="007C75C8">
        <w:rPr>
          <w:rFonts w:asciiTheme="majorHAnsi" w:hAnsiTheme="majorHAnsi" w:cstheme="majorHAnsi"/>
        </w:rPr>
        <w:t xml:space="preserve">and pink spherical and rod like </w:t>
      </w:r>
      <w:r w:rsidR="00602D56" w:rsidRPr="007C75C8">
        <w:rPr>
          <w:rFonts w:asciiTheme="majorHAnsi" w:hAnsiTheme="majorHAnsi" w:cstheme="majorHAnsi"/>
        </w:rPr>
        <w:t>cells, thus, indicating the presence of healthy living bacteria cells</w:t>
      </w:r>
      <w:r w:rsidR="00B97AFE" w:rsidRPr="007C75C8">
        <w:rPr>
          <w:rFonts w:asciiTheme="majorHAnsi" w:hAnsiTheme="majorHAnsi" w:cstheme="majorHAnsi"/>
        </w:rPr>
        <w:t>. Hence proving the hypothesis</w:t>
      </w:r>
      <w:r w:rsidR="007C75C8" w:rsidRPr="007C75C8">
        <w:rPr>
          <w:rFonts w:asciiTheme="majorHAnsi" w:hAnsiTheme="majorHAnsi" w:cstheme="majorHAnsi"/>
        </w:rPr>
        <w:t xml:space="preserve"> </w:t>
      </w:r>
      <w:r w:rsidR="00B97AFE" w:rsidRPr="007C75C8">
        <w:rPr>
          <w:rFonts w:asciiTheme="majorHAnsi" w:hAnsiTheme="majorHAnsi" w:cstheme="majorHAnsi"/>
        </w:rPr>
        <w:t xml:space="preserve">that the </w:t>
      </w:r>
      <w:r w:rsidR="0074206C" w:rsidRPr="007C75C8">
        <w:rPr>
          <w:rFonts w:asciiTheme="majorHAnsi" w:hAnsiTheme="majorHAnsi" w:cstheme="majorHAnsi"/>
        </w:rPr>
        <w:t>yoghurt</w:t>
      </w:r>
      <w:r w:rsidR="00B97AFE" w:rsidRPr="007C75C8">
        <w:rPr>
          <w:rFonts w:asciiTheme="majorHAnsi" w:hAnsiTheme="majorHAnsi" w:cstheme="majorHAnsi"/>
        </w:rPr>
        <w:t xml:space="preserve"> </w:t>
      </w:r>
      <w:r w:rsidR="000F7178" w:rsidRPr="007C75C8">
        <w:rPr>
          <w:rFonts w:asciiTheme="majorHAnsi" w:hAnsiTheme="majorHAnsi" w:cstheme="majorHAnsi"/>
        </w:rPr>
        <w:t xml:space="preserve">does in fact contain a healthy source of </w:t>
      </w:r>
      <w:r w:rsidR="000F7178" w:rsidRPr="007C75C8">
        <w:rPr>
          <w:rFonts w:asciiTheme="majorHAnsi" w:hAnsiTheme="majorHAnsi" w:cstheme="majorHAnsi"/>
          <w:i/>
          <w:iCs/>
        </w:rPr>
        <w:t>Lactobacillus</w:t>
      </w:r>
      <w:r w:rsidR="000F7178" w:rsidRPr="007C75C8">
        <w:rPr>
          <w:rFonts w:asciiTheme="majorHAnsi" w:hAnsiTheme="majorHAnsi" w:cstheme="majorHAnsi"/>
        </w:rPr>
        <w:t xml:space="preserve"> and </w:t>
      </w:r>
      <w:r w:rsidR="000F7178" w:rsidRPr="007C75C8">
        <w:rPr>
          <w:rFonts w:asciiTheme="majorHAnsi" w:hAnsiTheme="majorHAnsi" w:cstheme="majorHAnsi"/>
          <w:i/>
          <w:iCs/>
        </w:rPr>
        <w:t>Streptococcus</w:t>
      </w:r>
      <w:r w:rsidR="00C73C0B">
        <w:rPr>
          <w:rFonts w:asciiTheme="majorHAnsi" w:hAnsiTheme="majorHAnsi" w:cstheme="majorHAnsi"/>
        </w:rPr>
        <w:t xml:space="preserve"> species,</w:t>
      </w:r>
      <w:r w:rsidR="000F7178" w:rsidRPr="007C75C8">
        <w:rPr>
          <w:rFonts w:asciiTheme="majorHAnsi" w:hAnsiTheme="majorHAnsi" w:cstheme="majorHAnsi"/>
        </w:rPr>
        <w:t xml:space="preserve"> for fermenting more </w:t>
      </w:r>
      <w:r w:rsidR="00766F49" w:rsidRPr="007C75C8">
        <w:rPr>
          <w:rFonts w:asciiTheme="majorHAnsi" w:hAnsiTheme="majorHAnsi" w:cstheme="majorHAnsi"/>
        </w:rPr>
        <w:t xml:space="preserve">milk into </w:t>
      </w:r>
      <w:r w:rsidR="0074206C" w:rsidRPr="007C75C8">
        <w:rPr>
          <w:rFonts w:asciiTheme="majorHAnsi" w:hAnsiTheme="majorHAnsi" w:cstheme="majorHAnsi"/>
        </w:rPr>
        <w:t>yoghurt</w:t>
      </w:r>
      <w:r w:rsidR="00766F49" w:rsidRPr="007C75C8">
        <w:rPr>
          <w:rFonts w:asciiTheme="majorHAnsi" w:hAnsiTheme="majorHAnsi" w:cstheme="majorHAnsi"/>
        </w:rPr>
        <w:t>.</w:t>
      </w:r>
      <w:r w:rsidR="00E80F5F" w:rsidRPr="007C75C8">
        <w:rPr>
          <w:rFonts w:asciiTheme="majorHAnsi" w:hAnsiTheme="majorHAnsi" w:cstheme="majorHAnsi"/>
        </w:rPr>
        <w:t xml:space="preserve"> </w:t>
      </w:r>
      <w:r w:rsidR="00CF49C6">
        <w:rPr>
          <w:rFonts w:asciiTheme="majorHAnsi" w:hAnsiTheme="majorHAnsi" w:cstheme="majorHAnsi"/>
        </w:rPr>
        <w:t>Furthering this</w:t>
      </w:r>
      <w:r w:rsidR="00E80F5F" w:rsidRPr="007C75C8">
        <w:rPr>
          <w:rFonts w:asciiTheme="majorHAnsi" w:hAnsiTheme="majorHAnsi" w:cstheme="majorHAnsi"/>
        </w:rPr>
        <w:t xml:space="preserve">, since </w:t>
      </w:r>
      <w:r w:rsidR="00E80F5F" w:rsidRPr="007C75C8">
        <w:rPr>
          <w:rFonts w:asciiTheme="majorHAnsi" w:hAnsiTheme="majorHAnsi" w:cstheme="majorHAnsi"/>
          <w:i/>
          <w:iCs/>
        </w:rPr>
        <w:t xml:space="preserve">Lactobacillus </w:t>
      </w:r>
      <w:r w:rsidR="00E80F5F" w:rsidRPr="007C75C8">
        <w:rPr>
          <w:rFonts w:asciiTheme="majorHAnsi" w:hAnsiTheme="majorHAnsi" w:cstheme="majorHAnsi"/>
        </w:rPr>
        <w:t xml:space="preserve">is a </w:t>
      </w:r>
      <w:r w:rsidR="007C75C8" w:rsidRPr="007C75C8">
        <w:rPr>
          <w:rFonts w:asciiTheme="majorHAnsi" w:hAnsiTheme="majorHAnsi" w:cstheme="majorHAnsi"/>
        </w:rPr>
        <w:t>gram-positive bacterium</w:t>
      </w:r>
      <w:r w:rsidR="00145465" w:rsidRPr="007C75C8">
        <w:rPr>
          <w:rFonts w:asciiTheme="majorHAnsi" w:hAnsiTheme="majorHAnsi" w:cstheme="majorHAnsi"/>
        </w:rPr>
        <w:t xml:space="preserve">, (Kim </w:t>
      </w:r>
      <w:r w:rsidR="009E46DA" w:rsidRPr="007C75C8">
        <w:rPr>
          <w:rFonts w:asciiTheme="majorHAnsi" w:hAnsiTheme="majorHAnsi" w:cstheme="majorHAnsi"/>
        </w:rPr>
        <w:t>et al., 2020),</w:t>
      </w:r>
      <w:r w:rsidR="005E24C8" w:rsidRPr="007C75C8">
        <w:rPr>
          <w:rFonts w:asciiTheme="majorHAnsi" w:hAnsiTheme="majorHAnsi" w:cstheme="majorHAnsi"/>
        </w:rPr>
        <w:t xml:space="preserve"> then </w:t>
      </w:r>
      <w:r w:rsidR="00EE75FB" w:rsidRPr="007C75C8">
        <w:rPr>
          <w:rFonts w:asciiTheme="majorHAnsi" w:hAnsiTheme="majorHAnsi" w:cstheme="majorHAnsi"/>
        </w:rPr>
        <w:t>it will stain purple (retains the crystal violate)</w:t>
      </w:r>
      <w:r w:rsidR="00036B8A" w:rsidRPr="007C75C8">
        <w:rPr>
          <w:rFonts w:asciiTheme="majorHAnsi" w:hAnsiTheme="majorHAnsi" w:cstheme="majorHAnsi"/>
        </w:rPr>
        <w:t xml:space="preserve">, as such it can be noted that the </w:t>
      </w:r>
      <w:r w:rsidR="00036B8A" w:rsidRPr="007C75C8">
        <w:rPr>
          <w:rFonts w:asciiTheme="majorHAnsi" w:hAnsiTheme="majorHAnsi" w:cstheme="majorHAnsi"/>
          <w:i/>
          <w:iCs/>
        </w:rPr>
        <w:t>Lactobacillus</w:t>
      </w:r>
      <w:r w:rsidR="00036B8A" w:rsidRPr="007C75C8">
        <w:rPr>
          <w:rFonts w:asciiTheme="majorHAnsi" w:hAnsiTheme="majorHAnsi" w:cstheme="majorHAnsi"/>
        </w:rPr>
        <w:t xml:space="preserve"> can be seen in </w:t>
      </w:r>
      <w:r w:rsidR="00036B8A" w:rsidRPr="007C75C8">
        <w:rPr>
          <w:rFonts w:asciiTheme="majorHAnsi" w:hAnsiTheme="majorHAnsi" w:cstheme="majorHAnsi"/>
          <w:i/>
          <w:iCs/>
        </w:rPr>
        <w:t xml:space="preserve">Figure </w:t>
      </w:r>
      <w:r w:rsidR="00BE4A5D" w:rsidRPr="007C75C8">
        <w:rPr>
          <w:rFonts w:asciiTheme="majorHAnsi" w:hAnsiTheme="majorHAnsi" w:cstheme="majorHAnsi"/>
          <w:i/>
          <w:iCs/>
        </w:rPr>
        <w:t xml:space="preserve">1, Figure 4 </w:t>
      </w:r>
      <w:r w:rsidR="00BE4A5D" w:rsidRPr="007C75C8">
        <w:rPr>
          <w:rFonts w:asciiTheme="majorHAnsi" w:hAnsiTheme="majorHAnsi" w:cstheme="majorHAnsi"/>
        </w:rPr>
        <w:t xml:space="preserve">and </w:t>
      </w:r>
      <w:r w:rsidR="00BE4A5D" w:rsidRPr="007C75C8">
        <w:rPr>
          <w:rFonts w:asciiTheme="majorHAnsi" w:hAnsiTheme="majorHAnsi" w:cstheme="majorHAnsi"/>
          <w:i/>
          <w:iCs/>
        </w:rPr>
        <w:t>Figure 5</w:t>
      </w:r>
      <w:r w:rsidR="00BE4A5D" w:rsidRPr="007C75C8">
        <w:rPr>
          <w:rFonts w:asciiTheme="majorHAnsi" w:hAnsiTheme="majorHAnsi" w:cstheme="majorHAnsi"/>
        </w:rPr>
        <w:t>.</w:t>
      </w:r>
      <w:r w:rsidR="00964FE7" w:rsidRPr="007C75C8">
        <w:rPr>
          <w:rFonts w:asciiTheme="majorHAnsi" w:hAnsiTheme="majorHAnsi" w:cstheme="majorHAnsi"/>
        </w:rPr>
        <w:t xml:space="preserve"> Furthermore, </w:t>
      </w:r>
      <w:r w:rsidR="00964FE7" w:rsidRPr="007C75C8">
        <w:rPr>
          <w:rFonts w:asciiTheme="majorHAnsi" w:hAnsiTheme="majorHAnsi" w:cstheme="majorHAnsi"/>
          <w:i/>
          <w:iCs/>
        </w:rPr>
        <w:t xml:space="preserve">Streptococcus </w:t>
      </w:r>
      <w:r w:rsidR="00964FE7" w:rsidRPr="007C75C8">
        <w:rPr>
          <w:rFonts w:asciiTheme="majorHAnsi" w:hAnsiTheme="majorHAnsi" w:cstheme="majorHAnsi"/>
        </w:rPr>
        <w:t xml:space="preserve">is a </w:t>
      </w:r>
      <w:r w:rsidR="007C75C8" w:rsidRPr="007C75C8">
        <w:rPr>
          <w:rFonts w:asciiTheme="majorHAnsi" w:hAnsiTheme="majorHAnsi" w:cstheme="majorHAnsi"/>
        </w:rPr>
        <w:t>gram-negative bacterium</w:t>
      </w:r>
      <w:r w:rsidR="00964FE7" w:rsidRPr="007C75C8">
        <w:rPr>
          <w:rFonts w:asciiTheme="majorHAnsi" w:hAnsiTheme="majorHAnsi" w:cstheme="majorHAnsi"/>
        </w:rPr>
        <w:t>, (Patterson</w:t>
      </w:r>
      <w:r w:rsidR="00ED3472" w:rsidRPr="007C75C8">
        <w:rPr>
          <w:rFonts w:asciiTheme="majorHAnsi" w:hAnsiTheme="majorHAnsi" w:cstheme="majorHAnsi"/>
        </w:rPr>
        <w:t xml:space="preserve">., 1996), thus, it can be seen stained pink in </w:t>
      </w:r>
      <w:r w:rsidR="00ED3472" w:rsidRPr="007C75C8">
        <w:rPr>
          <w:rFonts w:asciiTheme="majorHAnsi" w:hAnsiTheme="majorHAnsi" w:cstheme="majorHAnsi"/>
          <w:i/>
          <w:iCs/>
        </w:rPr>
        <w:t xml:space="preserve">Figure 1, Figure 2, Figure 3, </w:t>
      </w:r>
      <w:r w:rsidR="00ED3472" w:rsidRPr="007C75C8">
        <w:rPr>
          <w:rFonts w:asciiTheme="majorHAnsi" w:hAnsiTheme="majorHAnsi" w:cstheme="majorHAnsi"/>
        </w:rPr>
        <w:t xml:space="preserve">and </w:t>
      </w:r>
      <w:r w:rsidR="00ED3472" w:rsidRPr="007C75C8">
        <w:rPr>
          <w:rFonts w:asciiTheme="majorHAnsi" w:hAnsiTheme="majorHAnsi" w:cstheme="majorHAnsi"/>
          <w:i/>
          <w:iCs/>
        </w:rPr>
        <w:t>Figure 5</w:t>
      </w:r>
      <w:r w:rsidR="00A85291" w:rsidRPr="007C75C8">
        <w:rPr>
          <w:rFonts w:asciiTheme="majorHAnsi" w:hAnsiTheme="majorHAnsi" w:cstheme="majorHAnsi"/>
        </w:rPr>
        <w:t>.</w:t>
      </w:r>
      <w:r w:rsidR="005E5045" w:rsidRPr="007C75C8">
        <w:rPr>
          <w:rFonts w:asciiTheme="majorHAnsi" w:hAnsiTheme="majorHAnsi" w:cstheme="majorHAnsi"/>
        </w:rPr>
        <w:t xml:space="preserve"> As such, this further supports the hypothesis that the yoghurt </w:t>
      </w:r>
      <w:r w:rsidR="000A7482" w:rsidRPr="007C75C8">
        <w:rPr>
          <w:rFonts w:asciiTheme="majorHAnsi" w:hAnsiTheme="majorHAnsi" w:cstheme="majorHAnsi"/>
        </w:rPr>
        <w:t xml:space="preserve">bacteria source does in fact contain a healthy population of </w:t>
      </w:r>
      <w:r w:rsidR="000A7482" w:rsidRPr="007C75C8">
        <w:rPr>
          <w:rFonts w:asciiTheme="majorHAnsi" w:hAnsiTheme="majorHAnsi" w:cstheme="majorHAnsi"/>
          <w:i/>
          <w:iCs/>
        </w:rPr>
        <w:t>Lactobacillus</w:t>
      </w:r>
      <w:r w:rsidR="000A7482" w:rsidRPr="007C75C8">
        <w:rPr>
          <w:rFonts w:asciiTheme="majorHAnsi" w:hAnsiTheme="majorHAnsi" w:cstheme="majorHAnsi"/>
        </w:rPr>
        <w:t xml:space="preserve"> and </w:t>
      </w:r>
      <w:r w:rsidR="000A7482" w:rsidRPr="007C75C8">
        <w:rPr>
          <w:rFonts w:asciiTheme="majorHAnsi" w:hAnsiTheme="majorHAnsi" w:cstheme="majorHAnsi"/>
          <w:i/>
          <w:iCs/>
        </w:rPr>
        <w:t>Streptococcus</w:t>
      </w:r>
      <w:r w:rsidR="000A7482" w:rsidRPr="007C75C8">
        <w:rPr>
          <w:rFonts w:asciiTheme="majorHAnsi" w:hAnsiTheme="majorHAnsi" w:cstheme="majorHAnsi"/>
        </w:rPr>
        <w:t xml:space="preserve">. </w:t>
      </w:r>
      <w:r w:rsidR="001D7BE2">
        <w:rPr>
          <w:rFonts w:asciiTheme="majorHAnsi" w:hAnsiTheme="majorHAnsi" w:cstheme="majorHAnsi"/>
        </w:rPr>
        <w:t>Additionally</w:t>
      </w:r>
      <w:r w:rsidR="000A7482" w:rsidRPr="007C75C8">
        <w:rPr>
          <w:rFonts w:asciiTheme="majorHAnsi" w:hAnsiTheme="majorHAnsi" w:cstheme="majorHAnsi"/>
        </w:rPr>
        <w:t xml:space="preserve">, observing </w:t>
      </w:r>
      <w:r w:rsidR="000A7482" w:rsidRPr="007C75C8">
        <w:rPr>
          <w:rFonts w:asciiTheme="majorHAnsi" w:hAnsiTheme="majorHAnsi" w:cstheme="majorHAnsi"/>
          <w:i/>
          <w:iCs/>
        </w:rPr>
        <w:t>Table</w:t>
      </w:r>
      <w:r w:rsidR="006B01A0" w:rsidRPr="007C75C8">
        <w:rPr>
          <w:rFonts w:asciiTheme="majorHAnsi" w:hAnsiTheme="majorHAnsi" w:cstheme="majorHAnsi"/>
          <w:i/>
          <w:iCs/>
        </w:rPr>
        <w:t xml:space="preserve"> </w:t>
      </w:r>
      <w:r w:rsidR="002D1566" w:rsidRPr="007C75C8">
        <w:rPr>
          <w:rFonts w:asciiTheme="majorHAnsi" w:hAnsiTheme="majorHAnsi" w:cstheme="majorHAnsi"/>
          <w:i/>
          <w:iCs/>
        </w:rPr>
        <w:t>3</w:t>
      </w:r>
      <w:r w:rsidR="000A7482" w:rsidRPr="007C75C8">
        <w:rPr>
          <w:rFonts w:asciiTheme="majorHAnsi" w:hAnsiTheme="majorHAnsi" w:cstheme="majorHAnsi"/>
        </w:rPr>
        <w:t xml:space="preserve">, </w:t>
      </w:r>
      <w:r w:rsidR="003D419D">
        <w:rPr>
          <w:rFonts w:asciiTheme="majorHAnsi" w:hAnsiTheme="majorHAnsi" w:cstheme="majorHAnsi"/>
        </w:rPr>
        <w:t xml:space="preserve">it </w:t>
      </w:r>
      <w:r w:rsidR="007C75C8" w:rsidRPr="007C75C8">
        <w:rPr>
          <w:rFonts w:asciiTheme="majorHAnsi" w:hAnsiTheme="majorHAnsi" w:cstheme="majorHAnsi"/>
        </w:rPr>
        <w:t>can be</w:t>
      </w:r>
      <w:r w:rsidR="000A7482" w:rsidRPr="007C75C8">
        <w:rPr>
          <w:rFonts w:asciiTheme="majorHAnsi" w:hAnsiTheme="majorHAnsi" w:cstheme="majorHAnsi"/>
        </w:rPr>
        <w:t xml:space="preserve"> seen that this optical</w:t>
      </w:r>
      <w:r w:rsidR="006B01A0" w:rsidRPr="007C75C8">
        <w:rPr>
          <w:rFonts w:asciiTheme="majorHAnsi" w:hAnsiTheme="majorHAnsi" w:cstheme="majorHAnsi"/>
        </w:rPr>
        <w:t xml:space="preserve"> </w:t>
      </w:r>
      <w:r w:rsidR="000A7482" w:rsidRPr="007C75C8">
        <w:rPr>
          <w:rFonts w:asciiTheme="majorHAnsi" w:hAnsiTheme="majorHAnsi" w:cstheme="majorHAnsi"/>
        </w:rPr>
        <w:t xml:space="preserve">density value increased by </w:t>
      </w:r>
      <m:oMath>
        <m:r>
          <w:rPr>
            <w:rFonts w:ascii="Cambria Math" w:hAnsi="Cambria Math" w:cstheme="majorHAnsi"/>
          </w:rPr>
          <m:t>0.097 OD</m:t>
        </m:r>
      </m:oMath>
      <w:r w:rsidR="004206A1" w:rsidRPr="007C75C8">
        <w:rPr>
          <w:rFonts w:asciiTheme="majorHAnsi" w:hAnsiTheme="majorHAnsi" w:cstheme="majorHAnsi"/>
        </w:rPr>
        <w:t xml:space="preserve"> after </w:t>
      </w:r>
      <m:oMath>
        <m:r>
          <w:rPr>
            <w:rFonts w:ascii="Cambria Math" w:hAnsi="Cambria Math" w:cstheme="majorHAnsi"/>
          </w:rPr>
          <m:t>30 min</m:t>
        </m:r>
      </m:oMath>
      <w:r w:rsidR="00BB38FF" w:rsidRPr="007C75C8">
        <w:rPr>
          <w:rFonts w:asciiTheme="majorHAnsi" w:hAnsiTheme="majorHAnsi" w:cstheme="majorHAnsi"/>
        </w:rPr>
        <w:t xml:space="preserve">, as such, this supports the hypothesis that this bacterial </w:t>
      </w:r>
      <w:r w:rsidR="005357AF" w:rsidRPr="007C75C8">
        <w:rPr>
          <w:rFonts w:asciiTheme="majorHAnsi" w:hAnsiTheme="majorHAnsi" w:cstheme="majorHAnsi"/>
        </w:rPr>
        <w:t>culture is reproducing</w:t>
      </w:r>
      <w:r w:rsidR="00C4108A">
        <w:rPr>
          <w:rFonts w:asciiTheme="majorHAnsi" w:hAnsiTheme="majorHAnsi" w:cstheme="majorHAnsi"/>
        </w:rPr>
        <w:t>,</w:t>
      </w:r>
      <w:r w:rsidR="005357AF" w:rsidRPr="007C75C8">
        <w:rPr>
          <w:rFonts w:asciiTheme="majorHAnsi" w:hAnsiTheme="majorHAnsi" w:cstheme="majorHAnsi"/>
        </w:rPr>
        <w:t xml:space="preserve"> thereby consuming the milk, thus, are in fact fermenting the milk into </w:t>
      </w:r>
      <w:r w:rsidR="005357AF" w:rsidRPr="007C75C8">
        <w:rPr>
          <w:rFonts w:asciiTheme="majorHAnsi" w:hAnsiTheme="majorHAnsi" w:cstheme="majorHAnsi"/>
        </w:rPr>
        <w:lastRenderedPageBreak/>
        <w:t>yo</w:t>
      </w:r>
      <w:r w:rsidR="002D1566" w:rsidRPr="007C75C8">
        <w:rPr>
          <w:rFonts w:asciiTheme="majorHAnsi" w:hAnsiTheme="majorHAnsi" w:cstheme="majorHAnsi"/>
        </w:rPr>
        <w:t xml:space="preserve">ghurt. Note, due to </w:t>
      </w:r>
      <w:r w:rsidR="002D1566" w:rsidRPr="007C75C8">
        <w:rPr>
          <w:rFonts w:asciiTheme="majorHAnsi" w:hAnsiTheme="majorHAnsi" w:cstheme="majorHAnsi"/>
          <w:i/>
          <w:iCs/>
        </w:rPr>
        <w:t xml:space="preserve">Table </w:t>
      </w:r>
      <w:r w:rsidR="002A1EAE" w:rsidRPr="007C75C8">
        <w:rPr>
          <w:rFonts w:asciiTheme="majorHAnsi" w:hAnsiTheme="majorHAnsi" w:cstheme="majorHAnsi"/>
          <w:i/>
          <w:iCs/>
        </w:rPr>
        <w:t>2</w:t>
      </w:r>
      <w:r w:rsidR="002A1EAE" w:rsidRPr="007C75C8">
        <w:rPr>
          <w:rFonts w:asciiTheme="majorHAnsi" w:hAnsiTheme="majorHAnsi" w:cstheme="majorHAnsi"/>
        </w:rPr>
        <w:t xml:space="preserve"> having too high of an optical</w:t>
      </w:r>
      <w:r w:rsidR="006B01A0" w:rsidRPr="007C75C8">
        <w:rPr>
          <w:rFonts w:asciiTheme="majorHAnsi" w:hAnsiTheme="majorHAnsi" w:cstheme="majorHAnsi"/>
        </w:rPr>
        <w:t xml:space="preserve"> </w:t>
      </w:r>
      <w:r w:rsidR="002A1EAE" w:rsidRPr="007C75C8">
        <w:rPr>
          <w:rFonts w:asciiTheme="majorHAnsi" w:hAnsiTheme="majorHAnsi" w:cstheme="majorHAnsi"/>
        </w:rPr>
        <w:t>density value, it was omitted since it is out of the accurate detection range.</w:t>
      </w:r>
    </w:p>
    <w:p w14:paraId="60DF27E3" w14:textId="4C1C9C84" w:rsidR="00A85291" w:rsidRPr="007C75C8" w:rsidRDefault="005E5045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As seen in </w:t>
      </w:r>
      <w:r w:rsidR="002A1EAE" w:rsidRPr="007C75C8">
        <w:rPr>
          <w:rFonts w:asciiTheme="majorHAnsi" w:hAnsiTheme="majorHAnsi" w:cstheme="majorHAnsi"/>
          <w:i/>
          <w:iCs/>
        </w:rPr>
        <w:t>Figure 6</w:t>
      </w:r>
      <w:r w:rsidR="002A1EAE" w:rsidRPr="007C75C8">
        <w:rPr>
          <w:rFonts w:asciiTheme="majorHAnsi" w:hAnsiTheme="majorHAnsi" w:cstheme="majorHAnsi"/>
        </w:rPr>
        <w:t xml:space="preserve">, </w:t>
      </w:r>
      <w:r w:rsidR="005567F8" w:rsidRPr="007C75C8">
        <w:rPr>
          <w:rFonts w:asciiTheme="majorHAnsi" w:hAnsiTheme="majorHAnsi" w:cstheme="majorHAnsi"/>
        </w:rPr>
        <w:t xml:space="preserve">the milk has coagulated into a large gelatin mass. </w:t>
      </w:r>
      <w:r w:rsidR="00A75A83" w:rsidRPr="007C75C8">
        <w:rPr>
          <w:rFonts w:asciiTheme="majorHAnsi" w:hAnsiTheme="majorHAnsi" w:cstheme="majorHAnsi"/>
        </w:rPr>
        <w:t xml:space="preserve">This further supports the hypothesis that the </w:t>
      </w:r>
      <w:r w:rsidR="00A75A83" w:rsidRPr="007C75C8">
        <w:rPr>
          <w:rFonts w:asciiTheme="majorHAnsi" w:hAnsiTheme="majorHAnsi" w:cstheme="majorHAnsi"/>
          <w:i/>
          <w:iCs/>
        </w:rPr>
        <w:t>Lactobacillus</w:t>
      </w:r>
      <w:r w:rsidR="00A75A83" w:rsidRPr="007C75C8">
        <w:rPr>
          <w:rFonts w:asciiTheme="majorHAnsi" w:hAnsiTheme="majorHAnsi" w:cstheme="majorHAnsi"/>
        </w:rPr>
        <w:t xml:space="preserve"> and </w:t>
      </w:r>
      <w:r w:rsidR="00A75A83" w:rsidRPr="007C75C8">
        <w:rPr>
          <w:rFonts w:asciiTheme="majorHAnsi" w:hAnsiTheme="majorHAnsi" w:cstheme="majorHAnsi"/>
          <w:i/>
          <w:iCs/>
        </w:rPr>
        <w:t xml:space="preserve">Streptococcus </w:t>
      </w:r>
      <w:r w:rsidR="00A75A83" w:rsidRPr="007C75C8">
        <w:rPr>
          <w:rFonts w:asciiTheme="majorHAnsi" w:hAnsiTheme="majorHAnsi" w:cstheme="majorHAnsi"/>
        </w:rPr>
        <w:t>bacteria from the yo</w:t>
      </w:r>
      <w:r w:rsidR="00BA3154" w:rsidRPr="007C75C8">
        <w:rPr>
          <w:rFonts w:asciiTheme="majorHAnsi" w:hAnsiTheme="majorHAnsi" w:cstheme="majorHAnsi"/>
        </w:rPr>
        <w:t xml:space="preserve">ghurt source fermented the milk into yoghurt. This coagulation is due to the </w:t>
      </w:r>
      <w:r w:rsidR="00283DF5" w:rsidRPr="007C75C8">
        <w:rPr>
          <w:rFonts w:asciiTheme="majorHAnsi" w:hAnsiTheme="majorHAnsi" w:cstheme="majorHAnsi"/>
        </w:rPr>
        <w:t xml:space="preserve">bacteria </w:t>
      </w:r>
      <w:r w:rsidR="005D46F1" w:rsidRPr="007C75C8">
        <w:rPr>
          <w:rFonts w:asciiTheme="majorHAnsi" w:hAnsiTheme="majorHAnsi" w:cstheme="majorHAnsi"/>
        </w:rPr>
        <w:t>excret</w:t>
      </w:r>
      <w:r w:rsidR="003433E4">
        <w:rPr>
          <w:rFonts w:asciiTheme="majorHAnsi" w:hAnsiTheme="majorHAnsi" w:cstheme="majorHAnsi"/>
        </w:rPr>
        <w:t>ing</w:t>
      </w:r>
      <w:r w:rsidR="00283DF5" w:rsidRPr="007C75C8">
        <w:rPr>
          <w:rFonts w:asciiTheme="majorHAnsi" w:hAnsiTheme="majorHAnsi" w:cstheme="majorHAnsi"/>
        </w:rPr>
        <w:t xml:space="preserve"> lactic</w:t>
      </w:r>
      <w:r w:rsidR="006B01A0" w:rsidRPr="007C75C8">
        <w:rPr>
          <w:rFonts w:asciiTheme="majorHAnsi" w:hAnsiTheme="majorHAnsi" w:cstheme="majorHAnsi"/>
        </w:rPr>
        <w:t xml:space="preserve"> </w:t>
      </w:r>
      <w:r w:rsidR="00283DF5" w:rsidRPr="007C75C8">
        <w:rPr>
          <w:rFonts w:asciiTheme="majorHAnsi" w:hAnsiTheme="majorHAnsi" w:cstheme="majorHAnsi"/>
        </w:rPr>
        <w:t xml:space="preserve">acid into the milk. This lactic acid will </w:t>
      </w:r>
      <w:r w:rsidR="002D7B66" w:rsidRPr="007C75C8">
        <w:rPr>
          <w:rFonts w:asciiTheme="majorHAnsi" w:hAnsiTheme="majorHAnsi" w:cstheme="majorHAnsi"/>
        </w:rPr>
        <w:t xml:space="preserve">result in a lowering of the pH of the milk thereby </w:t>
      </w:r>
      <w:r w:rsidR="00995E94" w:rsidRPr="007C75C8">
        <w:rPr>
          <w:rFonts w:asciiTheme="majorHAnsi" w:hAnsiTheme="majorHAnsi" w:cstheme="majorHAnsi"/>
        </w:rPr>
        <w:t>caus</w:t>
      </w:r>
      <w:r w:rsidR="002D7306">
        <w:rPr>
          <w:rFonts w:asciiTheme="majorHAnsi" w:hAnsiTheme="majorHAnsi" w:cstheme="majorHAnsi"/>
        </w:rPr>
        <w:t>ing</w:t>
      </w:r>
      <w:r w:rsidR="00995E94" w:rsidRPr="007C75C8">
        <w:rPr>
          <w:rFonts w:asciiTheme="majorHAnsi" w:hAnsiTheme="majorHAnsi" w:cstheme="majorHAnsi"/>
        </w:rPr>
        <w:t xml:space="preserve"> casein to</w:t>
      </w:r>
      <w:r w:rsidR="00BF4C8C" w:rsidRPr="007C75C8">
        <w:rPr>
          <w:rFonts w:asciiTheme="majorHAnsi" w:hAnsiTheme="majorHAnsi" w:cstheme="majorHAnsi"/>
        </w:rPr>
        <w:t xml:space="preserve"> for</w:t>
      </w:r>
      <w:r w:rsidR="002D7306">
        <w:rPr>
          <w:rFonts w:asciiTheme="majorHAnsi" w:hAnsiTheme="majorHAnsi" w:cstheme="majorHAnsi"/>
        </w:rPr>
        <w:t>m</w:t>
      </w:r>
      <w:r w:rsidR="00995E94" w:rsidRPr="007C75C8">
        <w:rPr>
          <w:rFonts w:asciiTheme="majorHAnsi" w:hAnsiTheme="majorHAnsi" w:cstheme="majorHAnsi"/>
        </w:rPr>
        <w:t xml:space="preserve"> micel</w:t>
      </w:r>
      <w:r w:rsidR="00BF4C8C" w:rsidRPr="007C75C8">
        <w:rPr>
          <w:rFonts w:asciiTheme="majorHAnsi" w:hAnsiTheme="majorHAnsi" w:cstheme="majorHAnsi"/>
        </w:rPr>
        <w:t>le</w:t>
      </w:r>
      <w:r w:rsidR="000A7023" w:rsidRPr="007C75C8">
        <w:rPr>
          <w:rFonts w:asciiTheme="majorHAnsi" w:hAnsiTheme="majorHAnsi" w:cstheme="majorHAnsi"/>
        </w:rPr>
        <w:t xml:space="preserve">, hence stated by, </w:t>
      </w:r>
      <w:r w:rsidR="008B6F16" w:rsidRPr="007C75C8">
        <w:rPr>
          <w:rFonts w:asciiTheme="majorHAnsi" w:hAnsiTheme="majorHAnsi" w:cstheme="majorHAnsi"/>
        </w:rPr>
        <w:t xml:space="preserve">Aryana &amp; Olson. </w:t>
      </w:r>
      <w:r w:rsidR="000A7023" w:rsidRPr="007C75C8">
        <w:rPr>
          <w:rFonts w:asciiTheme="majorHAnsi" w:hAnsiTheme="majorHAnsi" w:cstheme="majorHAnsi"/>
        </w:rPr>
        <w:t xml:space="preserve">(2017). </w:t>
      </w:r>
      <w:r w:rsidR="005D46F1" w:rsidRPr="007C75C8">
        <w:rPr>
          <w:rFonts w:asciiTheme="majorHAnsi" w:hAnsiTheme="majorHAnsi" w:cstheme="majorHAnsi"/>
        </w:rPr>
        <w:t xml:space="preserve">This emulsification of casein </w:t>
      </w:r>
      <w:r w:rsidR="004026BE" w:rsidRPr="007C75C8">
        <w:rPr>
          <w:rFonts w:asciiTheme="majorHAnsi" w:hAnsiTheme="majorHAnsi" w:cstheme="majorHAnsi"/>
        </w:rPr>
        <w:t xml:space="preserve">results in the </w:t>
      </w:r>
      <w:r w:rsidR="00D8268A" w:rsidRPr="007C75C8">
        <w:rPr>
          <w:rFonts w:asciiTheme="majorHAnsi" w:hAnsiTheme="majorHAnsi" w:cstheme="majorHAnsi"/>
        </w:rPr>
        <w:t>soluble</w:t>
      </w:r>
      <w:r w:rsidR="004026BE" w:rsidRPr="007C75C8">
        <w:rPr>
          <w:rFonts w:asciiTheme="majorHAnsi" w:hAnsiTheme="majorHAnsi" w:cstheme="majorHAnsi"/>
        </w:rPr>
        <w:t xml:space="preserve"> casein to </w:t>
      </w:r>
      <w:r w:rsidR="00512744" w:rsidRPr="007C75C8">
        <w:rPr>
          <w:rFonts w:asciiTheme="majorHAnsi" w:hAnsiTheme="majorHAnsi" w:cstheme="majorHAnsi"/>
        </w:rPr>
        <w:t>become insoluble, thereby resulting i</w:t>
      </w:r>
      <w:r w:rsidR="003433E4">
        <w:rPr>
          <w:rFonts w:asciiTheme="majorHAnsi" w:hAnsiTheme="majorHAnsi" w:cstheme="majorHAnsi"/>
        </w:rPr>
        <w:t>n</w:t>
      </w:r>
      <w:r w:rsidR="00512744" w:rsidRPr="007C75C8">
        <w:rPr>
          <w:rFonts w:asciiTheme="majorHAnsi" w:hAnsiTheme="majorHAnsi" w:cstheme="majorHAnsi"/>
        </w:rPr>
        <w:t xml:space="preserve"> a high viscosity</w:t>
      </w:r>
      <w:r w:rsidR="008928F9" w:rsidRPr="007C75C8">
        <w:rPr>
          <w:rFonts w:asciiTheme="majorHAnsi" w:hAnsiTheme="majorHAnsi" w:cstheme="majorHAnsi"/>
        </w:rPr>
        <w:t>, this is known as acid coagulation of milk.</w:t>
      </w:r>
    </w:p>
    <w:p w14:paraId="102F9532" w14:textId="055172AC" w:rsidR="00266D6A" w:rsidRPr="007C75C8" w:rsidRDefault="00B82984" w:rsidP="00D60A78">
      <w:pPr>
        <w:ind w:firstLine="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t xml:space="preserve">In conclusion, the absence and </w:t>
      </w:r>
      <w:r w:rsidR="000B26CC" w:rsidRPr="007C75C8">
        <w:rPr>
          <w:rFonts w:asciiTheme="majorHAnsi" w:hAnsiTheme="majorHAnsi" w:cstheme="majorHAnsi"/>
        </w:rPr>
        <w:t>presence</w:t>
      </w:r>
      <w:r w:rsidRPr="007C75C8">
        <w:rPr>
          <w:rFonts w:asciiTheme="majorHAnsi" w:hAnsiTheme="majorHAnsi" w:cstheme="majorHAnsi"/>
        </w:rPr>
        <w:t xml:space="preserve"> of starch and simple sugars were </w:t>
      </w:r>
      <w:r w:rsidR="00987841" w:rsidRPr="007C75C8">
        <w:rPr>
          <w:rFonts w:asciiTheme="majorHAnsi" w:hAnsiTheme="majorHAnsi" w:cstheme="majorHAnsi"/>
        </w:rPr>
        <w:t xml:space="preserve">found, respectively. The yoghurt was </w:t>
      </w:r>
      <w:r w:rsidR="00F451DE">
        <w:rPr>
          <w:rFonts w:asciiTheme="majorHAnsi" w:hAnsiTheme="majorHAnsi" w:cstheme="majorHAnsi"/>
        </w:rPr>
        <w:t>proven</w:t>
      </w:r>
      <w:r w:rsidR="00987841" w:rsidRPr="007C75C8">
        <w:rPr>
          <w:rFonts w:asciiTheme="majorHAnsi" w:hAnsiTheme="majorHAnsi" w:cstheme="majorHAnsi"/>
        </w:rPr>
        <w:t xml:space="preserve"> to be a good source of </w:t>
      </w:r>
      <w:r w:rsidR="00987841" w:rsidRPr="007C75C8">
        <w:rPr>
          <w:rFonts w:asciiTheme="majorHAnsi" w:hAnsiTheme="majorHAnsi" w:cstheme="majorHAnsi"/>
          <w:i/>
          <w:iCs/>
        </w:rPr>
        <w:t>Lactobacillus</w:t>
      </w:r>
      <w:r w:rsidR="00987841" w:rsidRPr="007C75C8">
        <w:rPr>
          <w:rFonts w:asciiTheme="majorHAnsi" w:hAnsiTheme="majorHAnsi" w:cstheme="majorHAnsi"/>
        </w:rPr>
        <w:t xml:space="preserve"> and </w:t>
      </w:r>
      <w:r w:rsidR="00987841" w:rsidRPr="007C75C8">
        <w:rPr>
          <w:rFonts w:asciiTheme="majorHAnsi" w:hAnsiTheme="majorHAnsi" w:cstheme="majorHAnsi"/>
          <w:i/>
          <w:iCs/>
        </w:rPr>
        <w:t>Streptococcus</w:t>
      </w:r>
      <w:r w:rsidR="007D23B7" w:rsidRPr="007C75C8">
        <w:rPr>
          <w:rFonts w:asciiTheme="majorHAnsi" w:hAnsiTheme="majorHAnsi" w:cstheme="majorHAnsi"/>
        </w:rPr>
        <w:t xml:space="preserve">. Finally, the </w:t>
      </w:r>
      <w:r w:rsidR="007D23B7" w:rsidRPr="007C75C8">
        <w:rPr>
          <w:rFonts w:asciiTheme="majorHAnsi" w:hAnsiTheme="majorHAnsi" w:cstheme="majorHAnsi"/>
          <w:i/>
          <w:iCs/>
        </w:rPr>
        <w:t>Lactobacillus</w:t>
      </w:r>
      <w:r w:rsidR="007D23B7" w:rsidRPr="007C75C8">
        <w:rPr>
          <w:rFonts w:asciiTheme="majorHAnsi" w:hAnsiTheme="majorHAnsi" w:cstheme="majorHAnsi"/>
        </w:rPr>
        <w:t xml:space="preserve"> and </w:t>
      </w:r>
      <w:r w:rsidR="007D23B7" w:rsidRPr="007C75C8">
        <w:rPr>
          <w:rFonts w:asciiTheme="majorHAnsi" w:hAnsiTheme="majorHAnsi" w:cstheme="majorHAnsi"/>
          <w:i/>
          <w:iCs/>
        </w:rPr>
        <w:t>Streptococcus</w:t>
      </w:r>
      <w:r w:rsidR="007D23B7" w:rsidRPr="007C75C8">
        <w:rPr>
          <w:rFonts w:asciiTheme="majorHAnsi" w:hAnsiTheme="majorHAnsi" w:cstheme="majorHAnsi"/>
        </w:rPr>
        <w:t xml:space="preserve"> </w:t>
      </w:r>
      <w:r w:rsidR="007C75C8" w:rsidRPr="007C75C8">
        <w:rPr>
          <w:rFonts w:asciiTheme="majorHAnsi" w:hAnsiTheme="majorHAnsi" w:cstheme="majorHAnsi"/>
        </w:rPr>
        <w:t>were</w:t>
      </w:r>
      <w:r w:rsidR="007D23B7" w:rsidRPr="007C75C8">
        <w:rPr>
          <w:rFonts w:asciiTheme="majorHAnsi" w:hAnsiTheme="majorHAnsi" w:cstheme="majorHAnsi"/>
        </w:rPr>
        <w:t xml:space="preserve"> shown to be </w:t>
      </w:r>
      <w:r w:rsidR="000B26CC" w:rsidRPr="007C75C8">
        <w:rPr>
          <w:rFonts w:asciiTheme="majorHAnsi" w:hAnsiTheme="majorHAnsi" w:cstheme="majorHAnsi"/>
        </w:rPr>
        <w:t>responsible</w:t>
      </w:r>
      <w:r w:rsidR="007D23B7" w:rsidRPr="007C75C8">
        <w:rPr>
          <w:rFonts w:asciiTheme="majorHAnsi" w:hAnsiTheme="majorHAnsi" w:cstheme="majorHAnsi"/>
        </w:rPr>
        <w:t xml:space="preserve"> for the successful coagulation of milk to form yoghurt.</w:t>
      </w:r>
    </w:p>
    <w:p w14:paraId="70AE3FCD" w14:textId="2F2396B2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0358F213" w14:textId="064B7A5A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18A1920F" w14:textId="096D083E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36E1EE3E" w14:textId="147D9173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3041A2D9" w14:textId="61112FE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6B679F49" w14:textId="0156A2B8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73AD0F3C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1429DEED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6233994B" w14:textId="67D291A2" w:rsidR="003F293A" w:rsidRPr="007C75C8" w:rsidRDefault="003F293A" w:rsidP="00D60A78">
      <w:pPr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</w:rPr>
        <w:br w:type="page"/>
      </w:r>
    </w:p>
    <w:p w14:paraId="6D7A560D" w14:textId="17011887" w:rsidR="00AC728B" w:rsidRPr="007C75C8" w:rsidRDefault="00AC728B" w:rsidP="00D60A78">
      <w:pPr>
        <w:pStyle w:val="Heading2"/>
        <w:jc w:val="both"/>
        <w:rPr>
          <w:rFonts w:cstheme="majorHAnsi"/>
        </w:rPr>
      </w:pPr>
      <w:r w:rsidRPr="007C75C8">
        <w:rPr>
          <w:rFonts w:cstheme="majorHAnsi"/>
        </w:rPr>
        <w:lastRenderedPageBreak/>
        <w:t>References:</w:t>
      </w:r>
    </w:p>
    <w:p w14:paraId="294603FF" w14:textId="42646E4B" w:rsidR="00A85291" w:rsidRPr="007C75C8" w:rsidRDefault="00A85291" w:rsidP="003433E4">
      <w:pPr>
        <w:ind w:left="720" w:hanging="720"/>
        <w:jc w:val="both"/>
        <w:rPr>
          <w:rFonts w:asciiTheme="majorHAnsi" w:hAnsiTheme="majorHAnsi" w:cstheme="majorHAnsi"/>
          <w:shd w:val="clear" w:color="auto" w:fill="FFFFFF"/>
          <w:lang w:val="en-GB"/>
        </w:rPr>
      </w:pPr>
      <w:r w:rsidRPr="007C75C8">
        <w:rPr>
          <w:rFonts w:asciiTheme="majorHAnsi" w:hAnsiTheme="majorHAnsi" w:cstheme="majorHAnsi"/>
          <w:lang w:val="en-GB"/>
        </w:rPr>
        <w:t>Buhagiar, J</w:t>
      </w:r>
      <w:r w:rsidR="00FE3B20" w:rsidRPr="007C75C8">
        <w:rPr>
          <w:rFonts w:asciiTheme="majorHAnsi" w:hAnsiTheme="majorHAnsi" w:cstheme="majorHAnsi"/>
          <w:lang w:val="en-GB"/>
        </w:rPr>
        <w:t xml:space="preserve">. </w:t>
      </w:r>
      <w:r w:rsidRPr="007C75C8">
        <w:rPr>
          <w:rFonts w:asciiTheme="majorHAnsi" w:hAnsiTheme="majorHAnsi" w:cstheme="majorHAnsi"/>
          <w:lang w:val="en-GB"/>
        </w:rPr>
        <w:t>(2021)</w:t>
      </w:r>
      <w:r w:rsidR="00FE3B20" w:rsidRPr="007C75C8">
        <w:rPr>
          <w:rFonts w:asciiTheme="majorHAnsi" w:hAnsiTheme="majorHAnsi" w:cstheme="majorHAnsi"/>
          <w:lang w:val="en-GB"/>
        </w:rPr>
        <w:t>. Fermentation of</w:t>
      </w:r>
      <w:r w:rsidR="006B01A0" w:rsidRPr="007C75C8">
        <w:rPr>
          <w:rFonts w:asciiTheme="majorHAnsi" w:hAnsiTheme="majorHAnsi" w:cstheme="majorHAnsi"/>
          <w:lang w:val="en-GB"/>
        </w:rPr>
        <w:t xml:space="preserve"> </w:t>
      </w:r>
      <w:r w:rsidR="00FE3B20" w:rsidRPr="007C75C8">
        <w:rPr>
          <w:rFonts w:asciiTheme="majorHAnsi" w:hAnsiTheme="majorHAnsi" w:cstheme="majorHAnsi"/>
          <w:lang w:val="en-GB"/>
        </w:rPr>
        <w:t>Yoghurt</w:t>
      </w:r>
      <w:r w:rsidR="004B0377" w:rsidRPr="007C75C8">
        <w:rPr>
          <w:rFonts w:asciiTheme="majorHAnsi" w:hAnsiTheme="majorHAnsi" w:cstheme="majorHAnsi"/>
          <w:lang w:val="en-GB"/>
        </w:rPr>
        <w:t>.</w:t>
      </w:r>
      <w:r w:rsidR="004B0377" w:rsidRPr="007C75C8">
        <w:rPr>
          <w:rFonts w:asciiTheme="majorHAnsi" w:hAnsiTheme="majorHAnsi" w:cstheme="majorHAnsi"/>
        </w:rPr>
        <w:t xml:space="preserve"> </w:t>
      </w:r>
      <w:hyperlink r:id="rId16" w:history="1">
        <w:r w:rsidR="004B0377" w:rsidRPr="007C75C8">
          <w:rPr>
            <w:rStyle w:val="Hyperlink"/>
            <w:rFonts w:asciiTheme="majorHAnsi" w:hAnsiTheme="majorHAnsi" w:cstheme="majorHAnsi"/>
            <w:color w:val="auto"/>
            <w:lang w:val="en-GB"/>
          </w:rPr>
          <w:t>https://www.um.edu.mt/vle/pluginfile.php/1116168/mod_resource/content/0/Schedule%20Practical%203%20-%20Monitoring%20Growth%20of%20Bacteria%20Yogurt%20Fermentation%20-%20Modified.pdf</w:t>
        </w:r>
      </w:hyperlink>
      <w:r w:rsidR="004B0377" w:rsidRPr="007C75C8">
        <w:rPr>
          <w:rFonts w:asciiTheme="majorHAnsi" w:hAnsiTheme="majorHAnsi" w:cstheme="majorHAnsi"/>
          <w:lang w:val="en-GB"/>
        </w:rPr>
        <w:t xml:space="preserve"> </w:t>
      </w:r>
    </w:p>
    <w:p w14:paraId="4DBBD53E" w14:textId="77777777" w:rsidR="00BF0380" w:rsidRPr="007C75C8" w:rsidRDefault="00BF0380" w:rsidP="003433E4">
      <w:pPr>
        <w:ind w:left="720" w:hanging="72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shd w:val="clear" w:color="auto" w:fill="FFFFFF"/>
        </w:rPr>
        <w:t>Kaur, Ramandeep, Gurpreet Kaur, Santosh Kumar Mishra, Harsh Panwar, K. K. Mishra, and Gurvir Singh Brar. "Yogurt: A nature's wonder for mankind." </w:t>
      </w:r>
      <w:r w:rsidRPr="007C75C8">
        <w:rPr>
          <w:rFonts w:asciiTheme="majorHAnsi" w:hAnsiTheme="majorHAnsi" w:cstheme="majorHAnsi"/>
          <w:i/>
          <w:iCs/>
          <w:shd w:val="clear" w:color="auto" w:fill="FFFFFF"/>
        </w:rPr>
        <w:t>International Journal of Fermented Foods</w:t>
      </w:r>
      <w:r w:rsidRPr="007C75C8">
        <w:rPr>
          <w:rFonts w:asciiTheme="majorHAnsi" w:hAnsiTheme="majorHAnsi" w:cstheme="majorHAnsi"/>
          <w:shd w:val="clear" w:color="auto" w:fill="FFFFFF"/>
        </w:rPr>
        <w:t> 6, no. 1 (2017): 57-69.</w:t>
      </w:r>
    </w:p>
    <w:p w14:paraId="48487ACE" w14:textId="5B2B5AC4" w:rsidR="0068559B" w:rsidRPr="007C75C8" w:rsidRDefault="009E46DA" w:rsidP="003433E4">
      <w:pPr>
        <w:ind w:left="720" w:hanging="72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shd w:val="clear" w:color="auto" w:fill="FFFFFF"/>
          <w:lang w:val="de-DE"/>
        </w:rPr>
        <w:t xml:space="preserve">Kim, H., Kim, T., Kang, J., Kim, Y., &amp; Kim, H. (2020). </w:t>
      </w:r>
      <w:r w:rsidRPr="007C75C8">
        <w:rPr>
          <w:rFonts w:asciiTheme="majorHAnsi" w:hAnsiTheme="majorHAnsi" w:cstheme="majorHAnsi"/>
          <w:shd w:val="clear" w:color="auto" w:fill="FFFFFF"/>
        </w:rPr>
        <w:t>Is Lactobacillus gram-positive? A case study of Lactobacillus iners. </w:t>
      </w:r>
      <w:r w:rsidRPr="007C75C8">
        <w:rPr>
          <w:rFonts w:asciiTheme="majorHAnsi" w:hAnsiTheme="majorHAnsi" w:cstheme="majorHAnsi"/>
          <w:i/>
          <w:iCs/>
          <w:shd w:val="clear" w:color="auto" w:fill="FFFFFF"/>
        </w:rPr>
        <w:t>Microorganisms</w:t>
      </w:r>
      <w:r w:rsidRPr="007C75C8">
        <w:rPr>
          <w:rFonts w:asciiTheme="majorHAnsi" w:hAnsiTheme="majorHAnsi" w:cstheme="majorHAnsi"/>
          <w:shd w:val="clear" w:color="auto" w:fill="FFFFFF"/>
        </w:rPr>
        <w:t>, </w:t>
      </w:r>
      <w:r w:rsidRPr="007C75C8">
        <w:rPr>
          <w:rFonts w:asciiTheme="majorHAnsi" w:hAnsiTheme="majorHAnsi" w:cstheme="majorHAnsi"/>
          <w:i/>
          <w:iCs/>
          <w:shd w:val="clear" w:color="auto" w:fill="FFFFFF"/>
        </w:rPr>
        <w:t>8</w:t>
      </w:r>
      <w:r w:rsidRPr="007C75C8">
        <w:rPr>
          <w:rFonts w:asciiTheme="majorHAnsi" w:hAnsiTheme="majorHAnsi" w:cstheme="majorHAnsi"/>
          <w:shd w:val="clear" w:color="auto" w:fill="FFFFFF"/>
        </w:rPr>
        <w:t>(7), 969.</w:t>
      </w:r>
    </w:p>
    <w:p w14:paraId="533E1910" w14:textId="738183D1" w:rsidR="00266D6A" w:rsidRPr="007C75C8" w:rsidRDefault="00964FE7" w:rsidP="003433E4">
      <w:pPr>
        <w:ind w:left="720" w:hanging="720"/>
        <w:jc w:val="both"/>
        <w:rPr>
          <w:rFonts w:asciiTheme="majorHAnsi" w:hAnsiTheme="majorHAnsi" w:cstheme="majorHAnsi"/>
        </w:rPr>
      </w:pPr>
      <w:r w:rsidRPr="007C75C8">
        <w:rPr>
          <w:rFonts w:asciiTheme="majorHAnsi" w:hAnsiTheme="majorHAnsi" w:cstheme="majorHAnsi"/>
          <w:shd w:val="clear" w:color="auto" w:fill="FFFFFF"/>
        </w:rPr>
        <w:t>Patterson, M. J. (1996). Streptococcus. </w:t>
      </w:r>
      <w:r w:rsidRPr="007C75C8">
        <w:rPr>
          <w:rFonts w:asciiTheme="majorHAnsi" w:hAnsiTheme="majorHAnsi" w:cstheme="majorHAnsi"/>
          <w:i/>
          <w:iCs/>
          <w:shd w:val="clear" w:color="auto" w:fill="FFFFFF"/>
        </w:rPr>
        <w:t>Medical Microbiology. 4th edition</w:t>
      </w:r>
      <w:r w:rsidRPr="007C75C8">
        <w:rPr>
          <w:rFonts w:asciiTheme="majorHAnsi" w:hAnsiTheme="majorHAnsi" w:cstheme="majorHAnsi"/>
          <w:shd w:val="clear" w:color="auto" w:fill="FFFFFF"/>
        </w:rPr>
        <w:t>.</w:t>
      </w:r>
    </w:p>
    <w:p w14:paraId="2177E5B2" w14:textId="0FB3ABF8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7AD8F573" w14:textId="704D2AFF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5B7759F8" w14:textId="0CC35723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3CF29D9A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p w14:paraId="62234939" w14:textId="77777777" w:rsidR="00266D6A" w:rsidRPr="007C75C8" w:rsidRDefault="00266D6A" w:rsidP="00D60A78">
      <w:pPr>
        <w:ind w:firstLine="0"/>
        <w:jc w:val="both"/>
        <w:rPr>
          <w:rFonts w:asciiTheme="majorHAnsi" w:hAnsiTheme="majorHAnsi" w:cstheme="majorHAnsi"/>
        </w:rPr>
      </w:pPr>
    </w:p>
    <w:sectPr w:rsidR="00266D6A" w:rsidRPr="007C75C8">
      <w:headerReference w:type="default" r:id="rId17"/>
      <w:headerReference w:type="first" r:id="rId1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5C00D" w14:textId="77777777" w:rsidR="00781F13" w:rsidRDefault="00781F13">
      <w:pPr>
        <w:spacing w:line="240" w:lineRule="auto"/>
      </w:pPr>
      <w:r>
        <w:separator/>
      </w:r>
    </w:p>
    <w:p w14:paraId="7B559EC4" w14:textId="77777777" w:rsidR="00781F13" w:rsidRDefault="00781F13"/>
  </w:endnote>
  <w:endnote w:type="continuationSeparator" w:id="0">
    <w:p w14:paraId="31127D2F" w14:textId="77777777" w:rsidR="00781F13" w:rsidRDefault="00781F13">
      <w:pPr>
        <w:spacing w:line="240" w:lineRule="auto"/>
      </w:pPr>
      <w:r>
        <w:continuationSeparator/>
      </w:r>
    </w:p>
    <w:p w14:paraId="2D594F57" w14:textId="77777777" w:rsidR="00781F13" w:rsidRDefault="00781F13"/>
  </w:endnote>
  <w:endnote w:type="continuationNotice" w:id="1">
    <w:p w14:paraId="42485786" w14:textId="77777777" w:rsidR="00781F13" w:rsidRDefault="00781F1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D4823" w14:textId="77777777" w:rsidR="00781F13" w:rsidRDefault="00781F13">
      <w:pPr>
        <w:spacing w:line="240" w:lineRule="auto"/>
      </w:pPr>
      <w:r>
        <w:separator/>
      </w:r>
    </w:p>
    <w:p w14:paraId="7915419A" w14:textId="77777777" w:rsidR="00781F13" w:rsidRDefault="00781F13"/>
  </w:footnote>
  <w:footnote w:type="continuationSeparator" w:id="0">
    <w:p w14:paraId="0FF8DCD7" w14:textId="77777777" w:rsidR="00781F13" w:rsidRDefault="00781F13">
      <w:pPr>
        <w:spacing w:line="240" w:lineRule="auto"/>
      </w:pPr>
      <w:r>
        <w:continuationSeparator/>
      </w:r>
    </w:p>
    <w:p w14:paraId="593CD136" w14:textId="77777777" w:rsidR="00781F13" w:rsidRDefault="00781F13"/>
  </w:footnote>
  <w:footnote w:type="continuationNotice" w:id="1">
    <w:p w14:paraId="758CA927" w14:textId="77777777" w:rsidR="00781F13" w:rsidRDefault="00781F1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0B965" w14:textId="0725EA6A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C87A21A69FB5497CB3E84EF30DF2D90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953B27">
          <w:rPr>
            <w:rStyle w:val="Strong"/>
          </w:rPr>
          <w:t>Practical 3: Fermentation of yoghurt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B0F8A" w14:textId="555C37DD" w:rsidR="00E81978" w:rsidRDefault="00000000">
    <w:pPr>
      <w:pStyle w:val="Header"/>
      <w:rPr>
        <w:rStyle w:val="Strong"/>
      </w:rPr>
    </w:pPr>
    <w:sdt>
      <w:sdtPr>
        <w:rPr>
          <w:rFonts w:cstheme="majorHAnsi"/>
          <w:caps/>
        </w:rPr>
        <w:alias w:val="Running head"/>
        <w:tag w:val=""/>
        <w:id w:val="-696842620"/>
        <w:placeholder>
          <w:docPart w:val="5D74BC76324949FDA832133BD3C63A8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 w:rsidR="00953B27" w:rsidRPr="00953B27">
          <w:rPr>
            <w:rFonts w:cstheme="majorHAnsi"/>
          </w:rPr>
          <w:t xml:space="preserve">Practical </w:t>
        </w:r>
        <w:r w:rsidR="00953B27">
          <w:rPr>
            <w:rFonts w:cstheme="majorHAnsi"/>
          </w:rPr>
          <w:t>3</w:t>
        </w:r>
        <w:r w:rsidR="00953B27" w:rsidRPr="00953B27">
          <w:rPr>
            <w:rFonts w:cstheme="majorHAnsi"/>
          </w:rPr>
          <w:t>: Fermentation of yoghurt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0C06758"/>
    <w:multiLevelType w:val="hybridMultilevel"/>
    <w:tmpl w:val="C0F405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BB0D44"/>
    <w:multiLevelType w:val="hybridMultilevel"/>
    <w:tmpl w:val="517EDC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D04B35"/>
    <w:multiLevelType w:val="hybridMultilevel"/>
    <w:tmpl w:val="01A6B2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10EBB"/>
    <w:multiLevelType w:val="hybridMultilevel"/>
    <w:tmpl w:val="7DE8AE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D52404"/>
    <w:multiLevelType w:val="hybridMultilevel"/>
    <w:tmpl w:val="C0F405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4369FD"/>
    <w:multiLevelType w:val="hybridMultilevel"/>
    <w:tmpl w:val="C922D1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67292"/>
    <w:multiLevelType w:val="hybridMultilevel"/>
    <w:tmpl w:val="22649DCC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A0404FB"/>
    <w:multiLevelType w:val="hybridMultilevel"/>
    <w:tmpl w:val="70480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325EAB"/>
    <w:multiLevelType w:val="hybridMultilevel"/>
    <w:tmpl w:val="2CDECE7A"/>
    <w:lvl w:ilvl="0" w:tplc="03AC53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724B8"/>
    <w:multiLevelType w:val="hybridMultilevel"/>
    <w:tmpl w:val="C51E8A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CC44BC"/>
    <w:multiLevelType w:val="hybridMultilevel"/>
    <w:tmpl w:val="4A224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A269C"/>
    <w:multiLevelType w:val="hybridMultilevel"/>
    <w:tmpl w:val="1430DBA2"/>
    <w:lvl w:ilvl="0" w:tplc="03AC53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9E2DB0"/>
    <w:multiLevelType w:val="hybridMultilevel"/>
    <w:tmpl w:val="3ECEF34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8B7992"/>
    <w:multiLevelType w:val="hybridMultilevel"/>
    <w:tmpl w:val="C0F405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6F02E9"/>
    <w:multiLevelType w:val="hybridMultilevel"/>
    <w:tmpl w:val="B874D6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3C28D6"/>
    <w:multiLevelType w:val="hybridMultilevel"/>
    <w:tmpl w:val="882808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BEC52BC"/>
    <w:multiLevelType w:val="hybridMultilevel"/>
    <w:tmpl w:val="E23CBD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DC1C15"/>
    <w:multiLevelType w:val="hybridMultilevel"/>
    <w:tmpl w:val="DF5C59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A7454BF"/>
    <w:multiLevelType w:val="hybridMultilevel"/>
    <w:tmpl w:val="C270C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8320D7"/>
    <w:multiLevelType w:val="hybridMultilevel"/>
    <w:tmpl w:val="013A6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90510F"/>
    <w:multiLevelType w:val="hybridMultilevel"/>
    <w:tmpl w:val="DCC4DD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B41839"/>
    <w:multiLevelType w:val="hybridMultilevel"/>
    <w:tmpl w:val="D41CB4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F22841"/>
    <w:multiLevelType w:val="hybridMultilevel"/>
    <w:tmpl w:val="EAC04D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4235F77"/>
    <w:multiLevelType w:val="hybridMultilevel"/>
    <w:tmpl w:val="50623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3A5DDB"/>
    <w:multiLevelType w:val="hybridMultilevel"/>
    <w:tmpl w:val="B680DB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2207CB5"/>
    <w:multiLevelType w:val="hybridMultilevel"/>
    <w:tmpl w:val="FC24B3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7026416"/>
    <w:multiLevelType w:val="hybridMultilevel"/>
    <w:tmpl w:val="20DE63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060260">
    <w:abstractNumId w:val="9"/>
  </w:num>
  <w:num w:numId="2" w16cid:durableId="1640263263">
    <w:abstractNumId w:val="7"/>
  </w:num>
  <w:num w:numId="3" w16cid:durableId="401609561">
    <w:abstractNumId w:val="6"/>
  </w:num>
  <w:num w:numId="4" w16cid:durableId="499733029">
    <w:abstractNumId w:val="5"/>
  </w:num>
  <w:num w:numId="5" w16cid:durableId="1942952834">
    <w:abstractNumId w:val="4"/>
  </w:num>
  <w:num w:numId="6" w16cid:durableId="328288539">
    <w:abstractNumId w:val="8"/>
  </w:num>
  <w:num w:numId="7" w16cid:durableId="532230848">
    <w:abstractNumId w:val="3"/>
  </w:num>
  <w:num w:numId="8" w16cid:durableId="1333296694">
    <w:abstractNumId w:val="2"/>
  </w:num>
  <w:num w:numId="9" w16cid:durableId="1779176525">
    <w:abstractNumId w:val="1"/>
  </w:num>
  <w:num w:numId="10" w16cid:durableId="876700877">
    <w:abstractNumId w:val="0"/>
  </w:num>
  <w:num w:numId="11" w16cid:durableId="524052018">
    <w:abstractNumId w:val="9"/>
    <w:lvlOverride w:ilvl="0">
      <w:startOverride w:val="1"/>
    </w:lvlOverride>
  </w:num>
  <w:num w:numId="12" w16cid:durableId="928274950">
    <w:abstractNumId w:val="39"/>
  </w:num>
  <w:num w:numId="13" w16cid:durableId="715085303">
    <w:abstractNumId w:val="29"/>
  </w:num>
  <w:num w:numId="14" w16cid:durableId="1025062150">
    <w:abstractNumId w:val="26"/>
  </w:num>
  <w:num w:numId="15" w16cid:durableId="727647356">
    <w:abstractNumId w:val="37"/>
  </w:num>
  <w:num w:numId="16" w16cid:durableId="862475441">
    <w:abstractNumId w:val="14"/>
  </w:num>
  <w:num w:numId="17" w16cid:durableId="2041203926">
    <w:abstractNumId w:val="23"/>
  </w:num>
  <w:num w:numId="18" w16cid:durableId="589241581">
    <w:abstractNumId w:val="10"/>
  </w:num>
  <w:num w:numId="19" w16cid:durableId="146364030">
    <w:abstractNumId w:val="17"/>
  </w:num>
  <w:num w:numId="20" w16cid:durableId="1699432390">
    <w:abstractNumId w:val="12"/>
  </w:num>
  <w:num w:numId="21" w16cid:durableId="59790740">
    <w:abstractNumId w:val="15"/>
  </w:num>
  <w:num w:numId="22" w16cid:durableId="981540562">
    <w:abstractNumId w:val="11"/>
  </w:num>
  <w:num w:numId="23" w16cid:durableId="1754426337">
    <w:abstractNumId w:val="22"/>
  </w:num>
  <w:num w:numId="24" w16cid:durableId="1966500344">
    <w:abstractNumId w:val="35"/>
  </w:num>
  <w:num w:numId="25" w16cid:durableId="86386153">
    <w:abstractNumId w:val="20"/>
  </w:num>
  <w:num w:numId="26" w16cid:durableId="301204424">
    <w:abstractNumId w:val="13"/>
  </w:num>
  <w:num w:numId="27" w16cid:durableId="1618759437">
    <w:abstractNumId w:val="38"/>
  </w:num>
  <w:num w:numId="28" w16cid:durableId="475680316">
    <w:abstractNumId w:val="40"/>
  </w:num>
  <w:num w:numId="29" w16cid:durableId="1191918340">
    <w:abstractNumId w:val="34"/>
  </w:num>
  <w:num w:numId="30" w16cid:durableId="1458256482">
    <w:abstractNumId w:val="33"/>
  </w:num>
  <w:num w:numId="31" w16cid:durableId="1493452446">
    <w:abstractNumId w:val="19"/>
  </w:num>
  <w:num w:numId="32" w16cid:durableId="1550844383">
    <w:abstractNumId w:val="30"/>
  </w:num>
  <w:num w:numId="33" w16cid:durableId="862598526">
    <w:abstractNumId w:val="31"/>
  </w:num>
  <w:num w:numId="34" w16cid:durableId="250431034">
    <w:abstractNumId w:val="21"/>
  </w:num>
  <w:num w:numId="35" w16cid:durableId="258686212">
    <w:abstractNumId w:val="24"/>
  </w:num>
  <w:num w:numId="36" w16cid:durableId="447773378">
    <w:abstractNumId w:val="18"/>
  </w:num>
  <w:num w:numId="37" w16cid:durableId="1639914340">
    <w:abstractNumId w:val="27"/>
  </w:num>
  <w:num w:numId="38" w16cid:durableId="1197154474">
    <w:abstractNumId w:val="28"/>
  </w:num>
  <w:num w:numId="39" w16cid:durableId="2137480319">
    <w:abstractNumId w:val="25"/>
  </w:num>
  <w:num w:numId="40" w16cid:durableId="1566259080">
    <w:abstractNumId w:val="16"/>
  </w:num>
  <w:num w:numId="41" w16cid:durableId="327942916">
    <w:abstractNumId w:val="36"/>
  </w:num>
  <w:num w:numId="42" w16cid:durableId="197382578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37"/>
    <w:rsid w:val="00000FE6"/>
    <w:rsid w:val="00001253"/>
    <w:rsid w:val="00001961"/>
    <w:rsid w:val="00003C8D"/>
    <w:rsid w:val="0000432E"/>
    <w:rsid w:val="00004E15"/>
    <w:rsid w:val="0000542E"/>
    <w:rsid w:val="000058EE"/>
    <w:rsid w:val="00005974"/>
    <w:rsid w:val="00006C7B"/>
    <w:rsid w:val="00010EA0"/>
    <w:rsid w:val="00011882"/>
    <w:rsid w:val="00011C18"/>
    <w:rsid w:val="000133CB"/>
    <w:rsid w:val="0001389D"/>
    <w:rsid w:val="00015BBD"/>
    <w:rsid w:val="00016591"/>
    <w:rsid w:val="0002046F"/>
    <w:rsid w:val="000219C6"/>
    <w:rsid w:val="00021A7D"/>
    <w:rsid w:val="00021CFD"/>
    <w:rsid w:val="00023138"/>
    <w:rsid w:val="00023554"/>
    <w:rsid w:val="00024A79"/>
    <w:rsid w:val="00025BA5"/>
    <w:rsid w:val="00027A48"/>
    <w:rsid w:val="00030BA5"/>
    <w:rsid w:val="00030F36"/>
    <w:rsid w:val="00031F07"/>
    <w:rsid w:val="00032046"/>
    <w:rsid w:val="000325F8"/>
    <w:rsid w:val="00032BDB"/>
    <w:rsid w:val="00033B92"/>
    <w:rsid w:val="00035906"/>
    <w:rsid w:val="000359A5"/>
    <w:rsid w:val="00036B8A"/>
    <w:rsid w:val="00037039"/>
    <w:rsid w:val="00040853"/>
    <w:rsid w:val="0004147D"/>
    <w:rsid w:val="000446B1"/>
    <w:rsid w:val="0004614E"/>
    <w:rsid w:val="00046DF8"/>
    <w:rsid w:val="00051ADF"/>
    <w:rsid w:val="00052CB6"/>
    <w:rsid w:val="00052D26"/>
    <w:rsid w:val="0005354F"/>
    <w:rsid w:val="00053BD3"/>
    <w:rsid w:val="00054DFC"/>
    <w:rsid w:val="00054F58"/>
    <w:rsid w:val="00055091"/>
    <w:rsid w:val="00055D7D"/>
    <w:rsid w:val="0005606E"/>
    <w:rsid w:val="0005688C"/>
    <w:rsid w:val="000569FD"/>
    <w:rsid w:val="00063FCC"/>
    <w:rsid w:val="00064508"/>
    <w:rsid w:val="000660B5"/>
    <w:rsid w:val="0006781C"/>
    <w:rsid w:val="00073EAA"/>
    <w:rsid w:val="00075EB2"/>
    <w:rsid w:val="00075FC2"/>
    <w:rsid w:val="00076179"/>
    <w:rsid w:val="00077F99"/>
    <w:rsid w:val="000818ED"/>
    <w:rsid w:val="00081F5A"/>
    <w:rsid w:val="000822AA"/>
    <w:rsid w:val="000864D3"/>
    <w:rsid w:val="00086782"/>
    <w:rsid w:val="00087259"/>
    <w:rsid w:val="00087761"/>
    <w:rsid w:val="00087E62"/>
    <w:rsid w:val="000919B2"/>
    <w:rsid w:val="0009201E"/>
    <w:rsid w:val="00092B64"/>
    <w:rsid w:val="000954EE"/>
    <w:rsid w:val="0009608F"/>
    <w:rsid w:val="00096C1E"/>
    <w:rsid w:val="000978C9"/>
    <w:rsid w:val="00097C58"/>
    <w:rsid w:val="00097C6E"/>
    <w:rsid w:val="00097C9C"/>
    <w:rsid w:val="000A06EF"/>
    <w:rsid w:val="000A0FF4"/>
    <w:rsid w:val="000A1A73"/>
    <w:rsid w:val="000A430B"/>
    <w:rsid w:val="000A4915"/>
    <w:rsid w:val="000A4DCB"/>
    <w:rsid w:val="000A51C4"/>
    <w:rsid w:val="000A6F92"/>
    <w:rsid w:val="000A7023"/>
    <w:rsid w:val="000A7482"/>
    <w:rsid w:val="000B15C9"/>
    <w:rsid w:val="000B21A4"/>
    <w:rsid w:val="000B26CC"/>
    <w:rsid w:val="000B3FB0"/>
    <w:rsid w:val="000B696D"/>
    <w:rsid w:val="000B73B8"/>
    <w:rsid w:val="000B7975"/>
    <w:rsid w:val="000C176F"/>
    <w:rsid w:val="000C1B40"/>
    <w:rsid w:val="000C1FFE"/>
    <w:rsid w:val="000C3A87"/>
    <w:rsid w:val="000C41AC"/>
    <w:rsid w:val="000C48BB"/>
    <w:rsid w:val="000C6DDA"/>
    <w:rsid w:val="000D17F8"/>
    <w:rsid w:val="000D25CD"/>
    <w:rsid w:val="000D3F41"/>
    <w:rsid w:val="000D449B"/>
    <w:rsid w:val="000D508B"/>
    <w:rsid w:val="000D5F08"/>
    <w:rsid w:val="000E0EF5"/>
    <w:rsid w:val="000E157B"/>
    <w:rsid w:val="000E19E3"/>
    <w:rsid w:val="000E27AD"/>
    <w:rsid w:val="000E2E65"/>
    <w:rsid w:val="000E2F39"/>
    <w:rsid w:val="000E36F3"/>
    <w:rsid w:val="000E5483"/>
    <w:rsid w:val="000E60A4"/>
    <w:rsid w:val="000E6165"/>
    <w:rsid w:val="000E6789"/>
    <w:rsid w:val="000E6F0D"/>
    <w:rsid w:val="000E6F91"/>
    <w:rsid w:val="000F09B6"/>
    <w:rsid w:val="000F2214"/>
    <w:rsid w:val="000F25DE"/>
    <w:rsid w:val="000F515F"/>
    <w:rsid w:val="000F61C3"/>
    <w:rsid w:val="000F7178"/>
    <w:rsid w:val="000F7678"/>
    <w:rsid w:val="00101FBC"/>
    <w:rsid w:val="001020F8"/>
    <w:rsid w:val="0010377A"/>
    <w:rsid w:val="00103904"/>
    <w:rsid w:val="00104073"/>
    <w:rsid w:val="00104367"/>
    <w:rsid w:val="0011044A"/>
    <w:rsid w:val="001109C8"/>
    <w:rsid w:val="001115DD"/>
    <w:rsid w:val="001155C7"/>
    <w:rsid w:val="001158AB"/>
    <w:rsid w:val="00115B2E"/>
    <w:rsid w:val="001160B2"/>
    <w:rsid w:val="00116A6B"/>
    <w:rsid w:val="00117918"/>
    <w:rsid w:val="00120AF7"/>
    <w:rsid w:val="0012232F"/>
    <w:rsid w:val="00123280"/>
    <w:rsid w:val="00123573"/>
    <w:rsid w:val="001242E2"/>
    <w:rsid w:val="00124F42"/>
    <w:rsid w:val="001257F7"/>
    <w:rsid w:val="0012591D"/>
    <w:rsid w:val="001265BD"/>
    <w:rsid w:val="00127D09"/>
    <w:rsid w:val="00130115"/>
    <w:rsid w:val="00132D5A"/>
    <w:rsid w:val="0013373B"/>
    <w:rsid w:val="001348A5"/>
    <w:rsid w:val="00135339"/>
    <w:rsid w:val="00135964"/>
    <w:rsid w:val="00137571"/>
    <w:rsid w:val="00140811"/>
    <w:rsid w:val="00142A2F"/>
    <w:rsid w:val="001430D4"/>
    <w:rsid w:val="00143748"/>
    <w:rsid w:val="00145465"/>
    <w:rsid w:val="00147252"/>
    <w:rsid w:val="00147E3E"/>
    <w:rsid w:val="00150CEE"/>
    <w:rsid w:val="00150FF9"/>
    <w:rsid w:val="00151265"/>
    <w:rsid w:val="001514E8"/>
    <w:rsid w:val="001525FD"/>
    <w:rsid w:val="00152A9C"/>
    <w:rsid w:val="00152CA5"/>
    <w:rsid w:val="00153171"/>
    <w:rsid w:val="00153DDF"/>
    <w:rsid w:val="001547D9"/>
    <w:rsid w:val="001558CE"/>
    <w:rsid w:val="00155DB2"/>
    <w:rsid w:val="0015697D"/>
    <w:rsid w:val="00156C56"/>
    <w:rsid w:val="001604C0"/>
    <w:rsid w:val="00162700"/>
    <w:rsid w:val="001628A3"/>
    <w:rsid w:val="00163461"/>
    <w:rsid w:val="00163A50"/>
    <w:rsid w:val="0016449B"/>
    <w:rsid w:val="0016663B"/>
    <w:rsid w:val="00166FEA"/>
    <w:rsid w:val="00167087"/>
    <w:rsid w:val="00171EDE"/>
    <w:rsid w:val="00172827"/>
    <w:rsid w:val="001745AC"/>
    <w:rsid w:val="001746BB"/>
    <w:rsid w:val="00174D1B"/>
    <w:rsid w:val="001753E0"/>
    <w:rsid w:val="00176B69"/>
    <w:rsid w:val="00177F51"/>
    <w:rsid w:val="00180C0D"/>
    <w:rsid w:val="00181467"/>
    <w:rsid w:val="00184EAA"/>
    <w:rsid w:val="00185469"/>
    <w:rsid w:val="0018550A"/>
    <w:rsid w:val="0018648F"/>
    <w:rsid w:val="00186706"/>
    <w:rsid w:val="00192163"/>
    <w:rsid w:val="00195379"/>
    <w:rsid w:val="0019639D"/>
    <w:rsid w:val="00196658"/>
    <w:rsid w:val="00197D83"/>
    <w:rsid w:val="001A01D2"/>
    <w:rsid w:val="001A1536"/>
    <w:rsid w:val="001A1DF7"/>
    <w:rsid w:val="001A407A"/>
    <w:rsid w:val="001A4CFD"/>
    <w:rsid w:val="001A5519"/>
    <w:rsid w:val="001A5809"/>
    <w:rsid w:val="001A7A60"/>
    <w:rsid w:val="001B09AC"/>
    <w:rsid w:val="001B0EA3"/>
    <w:rsid w:val="001B173F"/>
    <w:rsid w:val="001B1AA4"/>
    <w:rsid w:val="001B3156"/>
    <w:rsid w:val="001B489B"/>
    <w:rsid w:val="001B5122"/>
    <w:rsid w:val="001B5928"/>
    <w:rsid w:val="001B6872"/>
    <w:rsid w:val="001B6E75"/>
    <w:rsid w:val="001B7E56"/>
    <w:rsid w:val="001C1106"/>
    <w:rsid w:val="001C1548"/>
    <w:rsid w:val="001C18D5"/>
    <w:rsid w:val="001C4FE0"/>
    <w:rsid w:val="001C6D2D"/>
    <w:rsid w:val="001D39BE"/>
    <w:rsid w:val="001D4243"/>
    <w:rsid w:val="001D4D4D"/>
    <w:rsid w:val="001D6ED7"/>
    <w:rsid w:val="001D7BE2"/>
    <w:rsid w:val="001E0CF0"/>
    <w:rsid w:val="001E13B4"/>
    <w:rsid w:val="001E1D4C"/>
    <w:rsid w:val="001E5BB8"/>
    <w:rsid w:val="001E6BB4"/>
    <w:rsid w:val="001E7111"/>
    <w:rsid w:val="001F09C7"/>
    <w:rsid w:val="001F19F2"/>
    <w:rsid w:val="001F1CA0"/>
    <w:rsid w:val="001F26EC"/>
    <w:rsid w:val="001F79F8"/>
    <w:rsid w:val="0020039C"/>
    <w:rsid w:val="0020068B"/>
    <w:rsid w:val="002013E5"/>
    <w:rsid w:val="00201655"/>
    <w:rsid w:val="00202338"/>
    <w:rsid w:val="002042B7"/>
    <w:rsid w:val="00204803"/>
    <w:rsid w:val="002104A3"/>
    <w:rsid w:val="002108BA"/>
    <w:rsid w:val="00210DCF"/>
    <w:rsid w:val="00212458"/>
    <w:rsid w:val="002136EE"/>
    <w:rsid w:val="00214376"/>
    <w:rsid w:val="00217B3C"/>
    <w:rsid w:val="0022011C"/>
    <w:rsid w:val="002225BE"/>
    <w:rsid w:val="00223F4E"/>
    <w:rsid w:val="002244BA"/>
    <w:rsid w:val="00224777"/>
    <w:rsid w:val="002257C4"/>
    <w:rsid w:val="002258B4"/>
    <w:rsid w:val="002259EC"/>
    <w:rsid w:val="0022758C"/>
    <w:rsid w:val="002275D6"/>
    <w:rsid w:val="0022765D"/>
    <w:rsid w:val="00230D40"/>
    <w:rsid w:val="00231CF0"/>
    <w:rsid w:val="00233088"/>
    <w:rsid w:val="00233BA1"/>
    <w:rsid w:val="00235A46"/>
    <w:rsid w:val="00236481"/>
    <w:rsid w:val="00236729"/>
    <w:rsid w:val="0024012D"/>
    <w:rsid w:val="002408E1"/>
    <w:rsid w:val="002413BC"/>
    <w:rsid w:val="00241799"/>
    <w:rsid w:val="00242B45"/>
    <w:rsid w:val="00243214"/>
    <w:rsid w:val="00243BD0"/>
    <w:rsid w:val="002449C1"/>
    <w:rsid w:val="002450CF"/>
    <w:rsid w:val="00245208"/>
    <w:rsid w:val="00247B03"/>
    <w:rsid w:val="00250454"/>
    <w:rsid w:val="002518F9"/>
    <w:rsid w:val="00252169"/>
    <w:rsid w:val="00252A78"/>
    <w:rsid w:val="00252D61"/>
    <w:rsid w:val="00254803"/>
    <w:rsid w:val="00255109"/>
    <w:rsid w:val="00257D32"/>
    <w:rsid w:val="00257EB0"/>
    <w:rsid w:val="00261137"/>
    <w:rsid w:val="0026164E"/>
    <w:rsid w:val="0026256F"/>
    <w:rsid w:val="002630B5"/>
    <w:rsid w:val="002649DA"/>
    <w:rsid w:val="00264F3D"/>
    <w:rsid w:val="0026609F"/>
    <w:rsid w:val="00266918"/>
    <w:rsid w:val="00266D6A"/>
    <w:rsid w:val="00267DA9"/>
    <w:rsid w:val="00270708"/>
    <w:rsid w:val="00270A24"/>
    <w:rsid w:val="00270EC7"/>
    <w:rsid w:val="002725F2"/>
    <w:rsid w:val="00273281"/>
    <w:rsid w:val="00273BAD"/>
    <w:rsid w:val="00273FF5"/>
    <w:rsid w:val="002760FC"/>
    <w:rsid w:val="00276C02"/>
    <w:rsid w:val="002777F5"/>
    <w:rsid w:val="00277DAC"/>
    <w:rsid w:val="002800C4"/>
    <w:rsid w:val="00280881"/>
    <w:rsid w:val="0028257C"/>
    <w:rsid w:val="00283DF5"/>
    <w:rsid w:val="00285124"/>
    <w:rsid w:val="002866DE"/>
    <w:rsid w:val="002868D9"/>
    <w:rsid w:val="0029018C"/>
    <w:rsid w:val="0029134A"/>
    <w:rsid w:val="0029243F"/>
    <w:rsid w:val="0029438F"/>
    <w:rsid w:val="00296CDD"/>
    <w:rsid w:val="002A111B"/>
    <w:rsid w:val="002A1540"/>
    <w:rsid w:val="002A1AF2"/>
    <w:rsid w:val="002A1DEE"/>
    <w:rsid w:val="002A1EAE"/>
    <w:rsid w:val="002A1EBC"/>
    <w:rsid w:val="002A21B9"/>
    <w:rsid w:val="002A22B6"/>
    <w:rsid w:val="002A4B0C"/>
    <w:rsid w:val="002A5A2D"/>
    <w:rsid w:val="002A5CE4"/>
    <w:rsid w:val="002B08BE"/>
    <w:rsid w:val="002B1136"/>
    <w:rsid w:val="002B1F6C"/>
    <w:rsid w:val="002B24AC"/>
    <w:rsid w:val="002B2966"/>
    <w:rsid w:val="002B4232"/>
    <w:rsid w:val="002B4A1B"/>
    <w:rsid w:val="002B4D3E"/>
    <w:rsid w:val="002B5403"/>
    <w:rsid w:val="002B59D0"/>
    <w:rsid w:val="002B6649"/>
    <w:rsid w:val="002B6A16"/>
    <w:rsid w:val="002B7186"/>
    <w:rsid w:val="002B72DA"/>
    <w:rsid w:val="002B7762"/>
    <w:rsid w:val="002C0829"/>
    <w:rsid w:val="002C0C43"/>
    <w:rsid w:val="002C13CB"/>
    <w:rsid w:val="002C2DB1"/>
    <w:rsid w:val="002C3064"/>
    <w:rsid w:val="002C333C"/>
    <w:rsid w:val="002C3796"/>
    <w:rsid w:val="002C459E"/>
    <w:rsid w:val="002C5D1D"/>
    <w:rsid w:val="002C6F86"/>
    <w:rsid w:val="002D10DA"/>
    <w:rsid w:val="002D140F"/>
    <w:rsid w:val="002D1566"/>
    <w:rsid w:val="002D227D"/>
    <w:rsid w:val="002D23B2"/>
    <w:rsid w:val="002D2926"/>
    <w:rsid w:val="002D3AF3"/>
    <w:rsid w:val="002D417B"/>
    <w:rsid w:val="002D57CF"/>
    <w:rsid w:val="002D59B7"/>
    <w:rsid w:val="002D5B2A"/>
    <w:rsid w:val="002D6542"/>
    <w:rsid w:val="002D7306"/>
    <w:rsid w:val="002D77E2"/>
    <w:rsid w:val="002D7B66"/>
    <w:rsid w:val="002D7B97"/>
    <w:rsid w:val="002E034D"/>
    <w:rsid w:val="002E163B"/>
    <w:rsid w:val="002E4007"/>
    <w:rsid w:val="002E5356"/>
    <w:rsid w:val="002E5C39"/>
    <w:rsid w:val="002E7500"/>
    <w:rsid w:val="002F0C91"/>
    <w:rsid w:val="002F112D"/>
    <w:rsid w:val="002F17B4"/>
    <w:rsid w:val="002F1BFE"/>
    <w:rsid w:val="002F26AE"/>
    <w:rsid w:val="002F38FD"/>
    <w:rsid w:val="002F4EF3"/>
    <w:rsid w:val="002F6DB5"/>
    <w:rsid w:val="002F7DD1"/>
    <w:rsid w:val="00300174"/>
    <w:rsid w:val="00300398"/>
    <w:rsid w:val="00300ED4"/>
    <w:rsid w:val="00302FAD"/>
    <w:rsid w:val="00303341"/>
    <w:rsid w:val="0030497D"/>
    <w:rsid w:val="00304F30"/>
    <w:rsid w:val="00305421"/>
    <w:rsid w:val="00307A85"/>
    <w:rsid w:val="00310ADF"/>
    <w:rsid w:val="00311846"/>
    <w:rsid w:val="00312582"/>
    <w:rsid w:val="003128CF"/>
    <w:rsid w:val="00313B6D"/>
    <w:rsid w:val="00316A20"/>
    <w:rsid w:val="00320642"/>
    <w:rsid w:val="00320A37"/>
    <w:rsid w:val="003213C0"/>
    <w:rsid w:val="0032166B"/>
    <w:rsid w:val="00322303"/>
    <w:rsid w:val="00324654"/>
    <w:rsid w:val="00325BE7"/>
    <w:rsid w:val="00327078"/>
    <w:rsid w:val="003304E2"/>
    <w:rsid w:val="00333066"/>
    <w:rsid w:val="003334A9"/>
    <w:rsid w:val="00333A73"/>
    <w:rsid w:val="003341DF"/>
    <w:rsid w:val="00337881"/>
    <w:rsid w:val="0034064D"/>
    <w:rsid w:val="00340AB1"/>
    <w:rsid w:val="00340C84"/>
    <w:rsid w:val="003412AB"/>
    <w:rsid w:val="00341754"/>
    <w:rsid w:val="00341766"/>
    <w:rsid w:val="003419D3"/>
    <w:rsid w:val="003425A8"/>
    <w:rsid w:val="003433E4"/>
    <w:rsid w:val="003435AE"/>
    <w:rsid w:val="00343856"/>
    <w:rsid w:val="00343C15"/>
    <w:rsid w:val="00344A60"/>
    <w:rsid w:val="00345C1F"/>
    <w:rsid w:val="003464E7"/>
    <w:rsid w:val="003469A5"/>
    <w:rsid w:val="00347612"/>
    <w:rsid w:val="003500C5"/>
    <w:rsid w:val="00350369"/>
    <w:rsid w:val="0035257F"/>
    <w:rsid w:val="0035390E"/>
    <w:rsid w:val="00355DCA"/>
    <w:rsid w:val="00356C21"/>
    <w:rsid w:val="00357E90"/>
    <w:rsid w:val="003618E1"/>
    <w:rsid w:val="00361EA8"/>
    <w:rsid w:val="003621D8"/>
    <w:rsid w:val="003628A9"/>
    <w:rsid w:val="00365255"/>
    <w:rsid w:val="003654A3"/>
    <w:rsid w:val="0036681D"/>
    <w:rsid w:val="00367762"/>
    <w:rsid w:val="00367B83"/>
    <w:rsid w:val="003705F3"/>
    <w:rsid w:val="00370708"/>
    <w:rsid w:val="00371E9F"/>
    <w:rsid w:val="003725F5"/>
    <w:rsid w:val="00376258"/>
    <w:rsid w:val="0037653D"/>
    <w:rsid w:val="00376C5F"/>
    <w:rsid w:val="00377A3A"/>
    <w:rsid w:val="00380B55"/>
    <w:rsid w:val="00380E52"/>
    <w:rsid w:val="00380FFC"/>
    <w:rsid w:val="003836C6"/>
    <w:rsid w:val="003846E7"/>
    <w:rsid w:val="00384818"/>
    <w:rsid w:val="0038504F"/>
    <w:rsid w:val="00386D5F"/>
    <w:rsid w:val="0038782D"/>
    <w:rsid w:val="003909FC"/>
    <w:rsid w:val="00390AF8"/>
    <w:rsid w:val="0039117C"/>
    <w:rsid w:val="00391483"/>
    <w:rsid w:val="00391B3F"/>
    <w:rsid w:val="00392195"/>
    <w:rsid w:val="00393047"/>
    <w:rsid w:val="00394340"/>
    <w:rsid w:val="003950C5"/>
    <w:rsid w:val="0039757C"/>
    <w:rsid w:val="00397DD7"/>
    <w:rsid w:val="003A23CB"/>
    <w:rsid w:val="003A2EB1"/>
    <w:rsid w:val="003A32B1"/>
    <w:rsid w:val="003A3793"/>
    <w:rsid w:val="003A4A28"/>
    <w:rsid w:val="003A55B5"/>
    <w:rsid w:val="003A5E78"/>
    <w:rsid w:val="003A6C6B"/>
    <w:rsid w:val="003B138A"/>
    <w:rsid w:val="003B2656"/>
    <w:rsid w:val="003B4827"/>
    <w:rsid w:val="003B49FB"/>
    <w:rsid w:val="003B51C1"/>
    <w:rsid w:val="003B5CA0"/>
    <w:rsid w:val="003B661F"/>
    <w:rsid w:val="003C2BE4"/>
    <w:rsid w:val="003C2F0B"/>
    <w:rsid w:val="003C3A82"/>
    <w:rsid w:val="003C4094"/>
    <w:rsid w:val="003C44CE"/>
    <w:rsid w:val="003C671E"/>
    <w:rsid w:val="003C6E0E"/>
    <w:rsid w:val="003C73E5"/>
    <w:rsid w:val="003C7D52"/>
    <w:rsid w:val="003D0854"/>
    <w:rsid w:val="003D1BCA"/>
    <w:rsid w:val="003D4025"/>
    <w:rsid w:val="003D419D"/>
    <w:rsid w:val="003D5843"/>
    <w:rsid w:val="003E0ED8"/>
    <w:rsid w:val="003E20C7"/>
    <w:rsid w:val="003E3BAF"/>
    <w:rsid w:val="003E3D93"/>
    <w:rsid w:val="003E5B7C"/>
    <w:rsid w:val="003E66F4"/>
    <w:rsid w:val="003E69C3"/>
    <w:rsid w:val="003F04C0"/>
    <w:rsid w:val="003F2615"/>
    <w:rsid w:val="003F293A"/>
    <w:rsid w:val="003F4C6D"/>
    <w:rsid w:val="003F6766"/>
    <w:rsid w:val="003F735B"/>
    <w:rsid w:val="003F746D"/>
    <w:rsid w:val="0040008A"/>
    <w:rsid w:val="00400465"/>
    <w:rsid w:val="00400905"/>
    <w:rsid w:val="00401BB6"/>
    <w:rsid w:val="00402307"/>
    <w:rsid w:val="004026BE"/>
    <w:rsid w:val="00402BED"/>
    <w:rsid w:val="00402D3C"/>
    <w:rsid w:val="00402FE2"/>
    <w:rsid w:val="004041F9"/>
    <w:rsid w:val="004050B4"/>
    <w:rsid w:val="00406232"/>
    <w:rsid w:val="00406812"/>
    <w:rsid w:val="0040763F"/>
    <w:rsid w:val="00407C35"/>
    <w:rsid w:val="004112DE"/>
    <w:rsid w:val="0041364F"/>
    <w:rsid w:val="00414D5E"/>
    <w:rsid w:val="00415549"/>
    <w:rsid w:val="004206A1"/>
    <w:rsid w:val="0042157A"/>
    <w:rsid w:val="004223C1"/>
    <w:rsid w:val="00422E78"/>
    <w:rsid w:val="0042370D"/>
    <w:rsid w:val="0042380A"/>
    <w:rsid w:val="0042486B"/>
    <w:rsid w:val="004258ED"/>
    <w:rsid w:val="00427864"/>
    <w:rsid w:val="00427E29"/>
    <w:rsid w:val="0043047D"/>
    <w:rsid w:val="004311D7"/>
    <w:rsid w:val="00434DA5"/>
    <w:rsid w:val="004361D1"/>
    <w:rsid w:val="00436262"/>
    <w:rsid w:val="00436A07"/>
    <w:rsid w:val="0043714B"/>
    <w:rsid w:val="004371A2"/>
    <w:rsid w:val="004377A2"/>
    <w:rsid w:val="00437EEF"/>
    <w:rsid w:val="00440C2A"/>
    <w:rsid w:val="00441007"/>
    <w:rsid w:val="00441CD9"/>
    <w:rsid w:val="00441D50"/>
    <w:rsid w:val="00442236"/>
    <w:rsid w:val="00442468"/>
    <w:rsid w:val="00442A4F"/>
    <w:rsid w:val="00442FF4"/>
    <w:rsid w:val="0044451A"/>
    <w:rsid w:val="004445C1"/>
    <w:rsid w:val="004466B0"/>
    <w:rsid w:val="004478A9"/>
    <w:rsid w:val="00450364"/>
    <w:rsid w:val="004511E6"/>
    <w:rsid w:val="0045161A"/>
    <w:rsid w:val="00452A7C"/>
    <w:rsid w:val="00453511"/>
    <w:rsid w:val="00454848"/>
    <w:rsid w:val="00454F10"/>
    <w:rsid w:val="00456913"/>
    <w:rsid w:val="00457EA0"/>
    <w:rsid w:val="004603E4"/>
    <w:rsid w:val="004623D8"/>
    <w:rsid w:val="00462450"/>
    <w:rsid w:val="00462F5A"/>
    <w:rsid w:val="00463FDA"/>
    <w:rsid w:val="004653E8"/>
    <w:rsid w:val="00465762"/>
    <w:rsid w:val="00467159"/>
    <w:rsid w:val="0046726F"/>
    <w:rsid w:val="004719B2"/>
    <w:rsid w:val="00472F98"/>
    <w:rsid w:val="00474E88"/>
    <w:rsid w:val="00480369"/>
    <w:rsid w:val="004815D2"/>
    <w:rsid w:val="00483F86"/>
    <w:rsid w:val="0048433F"/>
    <w:rsid w:val="00485D60"/>
    <w:rsid w:val="00486C72"/>
    <w:rsid w:val="00486C91"/>
    <w:rsid w:val="00487CB3"/>
    <w:rsid w:val="004904E2"/>
    <w:rsid w:val="004914D5"/>
    <w:rsid w:val="00491F73"/>
    <w:rsid w:val="0049259E"/>
    <w:rsid w:val="00492BCC"/>
    <w:rsid w:val="00492FCD"/>
    <w:rsid w:val="004930B1"/>
    <w:rsid w:val="00493813"/>
    <w:rsid w:val="00494490"/>
    <w:rsid w:val="00495C14"/>
    <w:rsid w:val="00496C78"/>
    <w:rsid w:val="00497625"/>
    <w:rsid w:val="004A03A1"/>
    <w:rsid w:val="004A0A38"/>
    <w:rsid w:val="004A0A52"/>
    <w:rsid w:val="004A19CC"/>
    <w:rsid w:val="004A24B7"/>
    <w:rsid w:val="004A37CC"/>
    <w:rsid w:val="004A6710"/>
    <w:rsid w:val="004B0377"/>
    <w:rsid w:val="004B0552"/>
    <w:rsid w:val="004B124C"/>
    <w:rsid w:val="004B1681"/>
    <w:rsid w:val="004B1C21"/>
    <w:rsid w:val="004B2F6E"/>
    <w:rsid w:val="004B2FBE"/>
    <w:rsid w:val="004B2FF6"/>
    <w:rsid w:val="004B3A10"/>
    <w:rsid w:val="004B3C78"/>
    <w:rsid w:val="004B42F1"/>
    <w:rsid w:val="004B45E2"/>
    <w:rsid w:val="004B477F"/>
    <w:rsid w:val="004B5C24"/>
    <w:rsid w:val="004B5ECB"/>
    <w:rsid w:val="004B6292"/>
    <w:rsid w:val="004B661D"/>
    <w:rsid w:val="004B7449"/>
    <w:rsid w:val="004C0843"/>
    <w:rsid w:val="004C0886"/>
    <w:rsid w:val="004C0D2C"/>
    <w:rsid w:val="004C1464"/>
    <w:rsid w:val="004C1692"/>
    <w:rsid w:val="004C1D04"/>
    <w:rsid w:val="004C1FB7"/>
    <w:rsid w:val="004C4217"/>
    <w:rsid w:val="004C6D06"/>
    <w:rsid w:val="004D037B"/>
    <w:rsid w:val="004D0993"/>
    <w:rsid w:val="004D1226"/>
    <w:rsid w:val="004D127F"/>
    <w:rsid w:val="004D15D5"/>
    <w:rsid w:val="004D1936"/>
    <w:rsid w:val="004D3E27"/>
    <w:rsid w:val="004D42E9"/>
    <w:rsid w:val="004D47F9"/>
    <w:rsid w:val="004D5A58"/>
    <w:rsid w:val="004D68EA"/>
    <w:rsid w:val="004D7898"/>
    <w:rsid w:val="004E1C31"/>
    <w:rsid w:val="004E266F"/>
    <w:rsid w:val="004E27F9"/>
    <w:rsid w:val="004E3CF5"/>
    <w:rsid w:val="004E4A24"/>
    <w:rsid w:val="004E6757"/>
    <w:rsid w:val="004F18EE"/>
    <w:rsid w:val="004F20DF"/>
    <w:rsid w:val="004F569C"/>
    <w:rsid w:val="004F7A51"/>
    <w:rsid w:val="004F7B94"/>
    <w:rsid w:val="005020AC"/>
    <w:rsid w:val="0050426B"/>
    <w:rsid w:val="005052C4"/>
    <w:rsid w:val="005066E2"/>
    <w:rsid w:val="0050689D"/>
    <w:rsid w:val="00506A7A"/>
    <w:rsid w:val="00512744"/>
    <w:rsid w:val="005135FF"/>
    <w:rsid w:val="00514B28"/>
    <w:rsid w:val="00521443"/>
    <w:rsid w:val="00521F69"/>
    <w:rsid w:val="00522EDE"/>
    <w:rsid w:val="00523283"/>
    <w:rsid w:val="00523E93"/>
    <w:rsid w:val="00526837"/>
    <w:rsid w:val="00526BA9"/>
    <w:rsid w:val="005279D0"/>
    <w:rsid w:val="005302E2"/>
    <w:rsid w:val="00530336"/>
    <w:rsid w:val="00530A84"/>
    <w:rsid w:val="00531DF6"/>
    <w:rsid w:val="00532055"/>
    <w:rsid w:val="00532E8D"/>
    <w:rsid w:val="0053339D"/>
    <w:rsid w:val="00533D72"/>
    <w:rsid w:val="0053427B"/>
    <w:rsid w:val="005354BC"/>
    <w:rsid w:val="005357AF"/>
    <w:rsid w:val="00535AEC"/>
    <w:rsid w:val="00535E57"/>
    <w:rsid w:val="00536B58"/>
    <w:rsid w:val="005374B2"/>
    <w:rsid w:val="00540B8C"/>
    <w:rsid w:val="00541194"/>
    <w:rsid w:val="00546251"/>
    <w:rsid w:val="00547B8E"/>
    <w:rsid w:val="00550555"/>
    <w:rsid w:val="00550AA4"/>
    <w:rsid w:val="00550AE1"/>
    <w:rsid w:val="005513DE"/>
    <w:rsid w:val="005517B9"/>
    <w:rsid w:val="00551A02"/>
    <w:rsid w:val="00551A8D"/>
    <w:rsid w:val="005524C1"/>
    <w:rsid w:val="00552EDA"/>
    <w:rsid w:val="005534FA"/>
    <w:rsid w:val="005567F8"/>
    <w:rsid w:val="00557115"/>
    <w:rsid w:val="00561837"/>
    <w:rsid w:val="0056241E"/>
    <w:rsid w:val="00563703"/>
    <w:rsid w:val="00564C74"/>
    <w:rsid w:val="0056528E"/>
    <w:rsid w:val="00565877"/>
    <w:rsid w:val="00565FE8"/>
    <w:rsid w:val="0056624E"/>
    <w:rsid w:val="00566517"/>
    <w:rsid w:val="0056745A"/>
    <w:rsid w:val="005706B7"/>
    <w:rsid w:val="005715F1"/>
    <w:rsid w:val="0057188B"/>
    <w:rsid w:val="00571CBC"/>
    <w:rsid w:val="00572BC2"/>
    <w:rsid w:val="00574CE1"/>
    <w:rsid w:val="0057537D"/>
    <w:rsid w:val="00576419"/>
    <w:rsid w:val="00577023"/>
    <w:rsid w:val="00582714"/>
    <w:rsid w:val="00582ACD"/>
    <w:rsid w:val="0058349F"/>
    <w:rsid w:val="005858DB"/>
    <w:rsid w:val="00587325"/>
    <w:rsid w:val="0059016B"/>
    <w:rsid w:val="00590F81"/>
    <w:rsid w:val="00591F0A"/>
    <w:rsid w:val="0059205E"/>
    <w:rsid w:val="00592C6C"/>
    <w:rsid w:val="005935F6"/>
    <w:rsid w:val="00593F62"/>
    <w:rsid w:val="005951D3"/>
    <w:rsid w:val="005956F0"/>
    <w:rsid w:val="00596334"/>
    <w:rsid w:val="005965FC"/>
    <w:rsid w:val="00596D4D"/>
    <w:rsid w:val="00597A2B"/>
    <w:rsid w:val="005A05BB"/>
    <w:rsid w:val="005A0E77"/>
    <w:rsid w:val="005A15B7"/>
    <w:rsid w:val="005A1CF1"/>
    <w:rsid w:val="005A2E61"/>
    <w:rsid w:val="005A4CB1"/>
    <w:rsid w:val="005A5230"/>
    <w:rsid w:val="005A6257"/>
    <w:rsid w:val="005A7255"/>
    <w:rsid w:val="005A7871"/>
    <w:rsid w:val="005A7FC4"/>
    <w:rsid w:val="005B1549"/>
    <w:rsid w:val="005B2110"/>
    <w:rsid w:val="005B3CD0"/>
    <w:rsid w:val="005B5AB0"/>
    <w:rsid w:val="005B6957"/>
    <w:rsid w:val="005C0536"/>
    <w:rsid w:val="005C1324"/>
    <w:rsid w:val="005C183D"/>
    <w:rsid w:val="005C1B34"/>
    <w:rsid w:val="005C24E3"/>
    <w:rsid w:val="005C3A49"/>
    <w:rsid w:val="005C41FF"/>
    <w:rsid w:val="005C5490"/>
    <w:rsid w:val="005C5D65"/>
    <w:rsid w:val="005C7CB5"/>
    <w:rsid w:val="005D07C3"/>
    <w:rsid w:val="005D0D7C"/>
    <w:rsid w:val="005D2675"/>
    <w:rsid w:val="005D27B1"/>
    <w:rsid w:val="005D3A03"/>
    <w:rsid w:val="005D46F1"/>
    <w:rsid w:val="005D5677"/>
    <w:rsid w:val="005D6112"/>
    <w:rsid w:val="005D7E76"/>
    <w:rsid w:val="005E018C"/>
    <w:rsid w:val="005E24C8"/>
    <w:rsid w:val="005E2DCA"/>
    <w:rsid w:val="005E34DE"/>
    <w:rsid w:val="005E4875"/>
    <w:rsid w:val="005E502D"/>
    <w:rsid w:val="005E5045"/>
    <w:rsid w:val="005E693D"/>
    <w:rsid w:val="005E7880"/>
    <w:rsid w:val="005F18AC"/>
    <w:rsid w:val="005F309E"/>
    <w:rsid w:val="005F39E3"/>
    <w:rsid w:val="005F3CED"/>
    <w:rsid w:val="005F3FE9"/>
    <w:rsid w:val="005F4725"/>
    <w:rsid w:val="005F4731"/>
    <w:rsid w:val="005F4EAD"/>
    <w:rsid w:val="00600354"/>
    <w:rsid w:val="00602D56"/>
    <w:rsid w:val="00603685"/>
    <w:rsid w:val="0060391B"/>
    <w:rsid w:val="00605F15"/>
    <w:rsid w:val="0060731F"/>
    <w:rsid w:val="00610C99"/>
    <w:rsid w:val="0061155A"/>
    <w:rsid w:val="00611564"/>
    <w:rsid w:val="00612C4D"/>
    <w:rsid w:val="00613B2D"/>
    <w:rsid w:val="00613CC9"/>
    <w:rsid w:val="0061468F"/>
    <w:rsid w:val="006146CA"/>
    <w:rsid w:val="0061636F"/>
    <w:rsid w:val="0061765F"/>
    <w:rsid w:val="00617BC6"/>
    <w:rsid w:val="00620B04"/>
    <w:rsid w:val="006210C6"/>
    <w:rsid w:val="00621206"/>
    <w:rsid w:val="006228CC"/>
    <w:rsid w:val="006250E0"/>
    <w:rsid w:val="006268C0"/>
    <w:rsid w:val="006268DF"/>
    <w:rsid w:val="00626AA3"/>
    <w:rsid w:val="00626E55"/>
    <w:rsid w:val="00627B67"/>
    <w:rsid w:val="006304D4"/>
    <w:rsid w:val="006305D2"/>
    <w:rsid w:val="00630BD3"/>
    <w:rsid w:val="006327E3"/>
    <w:rsid w:val="00632CCD"/>
    <w:rsid w:val="00633711"/>
    <w:rsid w:val="00633C5A"/>
    <w:rsid w:val="00635035"/>
    <w:rsid w:val="00635FEB"/>
    <w:rsid w:val="00636105"/>
    <w:rsid w:val="006361B7"/>
    <w:rsid w:val="00637706"/>
    <w:rsid w:val="00637927"/>
    <w:rsid w:val="00637F49"/>
    <w:rsid w:val="0064128D"/>
    <w:rsid w:val="006428F5"/>
    <w:rsid w:val="0064296E"/>
    <w:rsid w:val="00642B6C"/>
    <w:rsid w:val="00642C0E"/>
    <w:rsid w:val="00642FE0"/>
    <w:rsid w:val="00643164"/>
    <w:rsid w:val="0064363A"/>
    <w:rsid w:val="006454EE"/>
    <w:rsid w:val="006455C8"/>
    <w:rsid w:val="006459CA"/>
    <w:rsid w:val="00645B40"/>
    <w:rsid w:val="0064797A"/>
    <w:rsid w:val="00651358"/>
    <w:rsid w:val="00651573"/>
    <w:rsid w:val="00651964"/>
    <w:rsid w:val="00651DF2"/>
    <w:rsid w:val="00653283"/>
    <w:rsid w:val="00653497"/>
    <w:rsid w:val="006552DC"/>
    <w:rsid w:val="00656EB3"/>
    <w:rsid w:val="00661C2E"/>
    <w:rsid w:val="00661D93"/>
    <w:rsid w:val="00661FB6"/>
    <w:rsid w:val="00662118"/>
    <w:rsid w:val="00663648"/>
    <w:rsid w:val="00664788"/>
    <w:rsid w:val="00664C6F"/>
    <w:rsid w:val="006655EF"/>
    <w:rsid w:val="006701F9"/>
    <w:rsid w:val="00670782"/>
    <w:rsid w:val="00670A2D"/>
    <w:rsid w:val="006722A4"/>
    <w:rsid w:val="006725AA"/>
    <w:rsid w:val="00674496"/>
    <w:rsid w:val="00674F84"/>
    <w:rsid w:val="00675263"/>
    <w:rsid w:val="00677BEA"/>
    <w:rsid w:val="00680191"/>
    <w:rsid w:val="006802AE"/>
    <w:rsid w:val="00680F06"/>
    <w:rsid w:val="00681996"/>
    <w:rsid w:val="0068325D"/>
    <w:rsid w:val="00683373"/>
    <w:rsid w:val="00683493"/>
    <w:rsid w:val="006834EC"/>
    <w:rsid w:val="0068559B"/>
    <w:rsid w:val="00685E10"/>
    <w:rsid w:val="00690029"/>
    <w:rsid w:val="00691C27"/>
    <w:rsid w:val="00692A3C"/>
    <w:rsid w:val="00692F18"/>
    <w:rsid w:val="006948D8"/>
    <w:rsid w:val="00695809"/>
    <w:rsid w:val="006959A8"/>
    <w:rsid w:val="00695C55"/>
    <w:rsid w:val="00697503"/>
    <w:rsid w:val="00697AD5"/>
    <w:rsid w:val="006A02DC"/>
    <w:rsid w:val="006A0774"/>
    <w:rsid w:val="006A0C91"/>
    <w:rsid w:val="006A316D"/>
    <w:rsid w:val="006A3554"/>
    <w:rsid w:val="006A42D5"/>
    <w:rsid w:val="006A6389"/>
    <w:rsid w:val="006A6930"/>
    <w:rsid w:val="006A7E89"/>
    <w:rsid w:val="006B01A0"/>
    <w:rsid w:val="006B0EE0"/>
    <w:rsid w:val="006B13E9"/>
    <w:rsid w:val="006B1426"/>
    <w:rsid w:val="006B284E"/>
    <w:rsid w:val="006B2AD0"/>
    <w:rsid w:val="006B30F0"/>
    <w:rsid w:val="006B3159"/>
    <w:rsid w:val="006B494B"/>
    <w:rsid w:val="006B5008"/>
    <w:rsid w:val="006B5C2D"/>
    <w:rsid w:val="006B6F2E"/>
    <w:rsid w:val="006B777D"/>
    <w:rsid w:val="006C0DBF"/>
    <w:rsid w:val="006C1F6A"/>
    <w:rsid w:val="006C3BC6"/>
    <w:rsid w:val="006C48BB"/>
    <w:rsid w:val="006C4E1E"/>
    <w:rsid w:val="006C7876"/>
    <w:rsid w:val="006D0EB7"/>
    <w:rsid w:val="006D1633"/>
    <w:rsid w:val="006D2D46"/>
    <w:rsid w:val="006D4AE9"/>
    <w:rsid w:val="006D4E00"/>
    <w:rsid w:val="006D57AD"/>
    <w:rsid w:val="006D6B1D"/>
    <w:rsid w:val="006D7C4F"/>
    <w:rsid w:val="006E015A"/>
    <w:rsid w:val="006E133A"/>
    <w:rsid w:val="006E458D"/>
    <w:rsid w:val="006E6B06"/>
    <w:rsid w:val="006F4A11"/>
    <w:rsid w:val="006F6681"/>
    <w:rsid w:val="006F7B62"/>
    <w:rsid w:val="00700763"/>
    <w:rsid w:val="00701C6F"/>
    <w:rsid w:val="00701EAA"/>
    <w:rsid w:val="00704961"/>
    <w:rsid w:val="00705AC3"/>
    <w:rsid w:val="00705BF5"/>
    <w:rsid w:val="00706A4F"/>
    <w:rsid w:val="00707A75"/>
    <w:rsid w:val="00711CA1"/>
    <w:rsid w:val="0071259E"/>
    <w:rsid w:val="00714145"/>
    <w:rsid w:val="00715BB2"/>
    <w:rsid w:val="00716D3D"/>
    <w:rsid w:val="007201F4"/>
    <w:rsid w:val="0072226E"/>
    <w:rsid w:val="007223B2"/>
    <w:rsid w:val="007253F8"/>
    <w:rsid w:val="00725D85"/>
    <w:rsid w:val="00726306"/>
    <w:rsid w:val="0072790B"/>
    <w:rsid w:val="00727BDE"/>
    <w:rsid w:val="00730FF4"/>
    <w:rsid w:val="0073155B"/>
    <w:rsid w:val="00731760"/>
    <w:rsid w:val="00733292"/>
    <w:rsid w:val="007340E6"/>
    <w:rsid w:val="007349CC"/>
    <w:rsid w:val="00734F19"/>
    <w:rsid w:val="007350DF"/>
    <w:rsid w:val="00735414"/>
    <w:rsid w:val="00735426"/>
    <w:rsid w:val="007358ED"/>
    <w:rsid w:val="00735D97"/>
    <w:rsid w:val="00735EF6"/>
    <w:rsid w:val="00736DCA"/>
    <w:rsid w:val="00736EBA"/>
    <w:rsid w:val="00740567"/>
    <w:rsid w:val="00741FAD"/>
    <w:rsid w:val="0074206C"/>
    <w:rsid w:val="0074239B"/>
    <w:rsid w:val="007437D3"/>
    <w:rsid w:val="007438C3"/>
    <w:rsid w:val="00743910"/>
    <w:rsid w:val="00743A41"/>
    <w:rsid w:val="00743F53"/>
    <w:rsid w:val="00744ED9"/>
    <w:rsid w:val="007463C7"/>
    <w:rsid w:val="00747350"/>
    <w:rsid w:val="007503F2"/>
    <w:rsid w:val="00751223"/>
    <w:rsid w:val="0075137B"/>
    <w:rsid w:val="00752FD8"/>
    <w:rsid w:val="00753A75"/>
    <w:rsid w:val="007544D3"/>
    <w:rsid w:val="007549B0"/>
    <w:rsid w:val="00754AA2"/>
    <w:rsid w:val="00755792"/>
    <w:rsid w:val="0075659B"/>
    <w:rsid w:val="00760DAB"/>
    <w:rsid w:val="00761C6E"/>
    <w:rsid w:val="00763C68"/>
    <w:rsid w:val="00764367"/>
    <w:rsid w:val="00765188"/>
    <w:rsid w:val="007665C3"/>
    <w:rsid w:val="00766F49"/>
    <w:rsid w:val="00767131"/>
    <w:rsid w:val="00770B41"/>
    <w:rsid w:val="007711F7"/>
    <w:rsid w:val="00772884"/>
    <w:rsid w:val="00772BAA"/>
    <w:rsid w:val="00772C36"/>
    <w:rsid w:val="00772D48"/>
    <w:rsid w:val="00772ED0"/>
    <w:rsid w:val="0077568E"/>
    <w:rsid w:val="00775DB1"/>
    <w:rsid w:val="007761E5"/>
    <w:rsid w:val="00776BD2"/>
    <w:rsid w:val="00776C9F"/>
    <w:rsid w:val="0077716F"/>
    <w:rsid w:val="007773DE"/>
    <w:rsid w:val="00781F13"/>
    <w:rsid w:val="00782921"/>
    <w:rsid w:val="00782A65"/>
    <w:rsid w:val="00783A77"/>
    <w:rsid w:val="00783C23"/>
    <w:rsid w:val="0078458F"/>
    <w:rsid w:val="00784956"/>
    <w:rsid w:val="00785232"/>
    <w:rsid w:val="00785298"/>
    <w:rsid w:val="00785A4D"/>
    <w:rsid w:val="007907E5"/>
    <w:rsid w:val="00790897"/>
    <w:rsid w:val="007914B9"/>
    <w:rsid w:val="0079190C"/>
    <w:rsid w:val="00791F1C"/>
    <w:rsid w:val="00792494"/>
    <w:rsid w:val="007928C0"/>
    <w:rsid w:val="00795A15"/>
    <w:rsid w:val="00795F23"/>
    <w:rsid w:val="00796472"/>
    <w:rsid w:val="007A0131"/>
    <w:rsid w:val="007A0182"/>
    <w:rsid w:val="007A0725"/>
    <w:rsid w:val="007A1888"/>
    <w:rsid w:val="007A1FDB"/>
    <w:rsid w:val="007A2C02"/>
    <w:rsid w:val="007A2DD8"/>
    <w:rsid w:val="007A2E40"/>
    <w:rsid w:val="007A3346"/>
    <w:rsid w:val="007A36B9"/>
    <w:rsid w:val="007A4F1A"/>
    <w:rsid w:val="007A54AB"/>
    <w:rsid w:val="007A5697"/>
    <w:rsid w:val="007A5B7A"/>
    <w:rsid w:val="007A5CD6"/>
    <w:rsid w:val="007A6A18"/>
    <w:rsid w:val="007A7C9A"/>
    <w:rsid w:val="007B1943"/>
    <w:rsid w:val="007B2840"/>
    <w:rsid w:val="007B4729"/>
    <w:rsid w:val="007B6528"/>
    <w:rsid w:val="007C03E2"/>
    <w:rsid w:val="007C0D58"/>
    <w:rsid w:val="007C0EEB"/>
    <w:rsid w:val="007C10F0"/>
    <w:rsid w:val="007C225A"/>
    <w:rsid w:val="007C2C93"/>
    <w:rsid w:val="007C4D76"/>
    <w:rsid w:val="007C4FE7"/>
    <w:rsid w:val="007C5A68"/>
    <w:rsid w:val="007C6BBA"/>
    <w:rsid w:val="007C6D71"/>
    <w:rsid w:val="007C6DFA"/>
    <w:rsid w:val="007C7510"/>
    <w:rsid w:val="007C75C8"/>
    <w:rsid w:val="007C777B"/>
    <w:rsid w:val="007D04CB"/>
    <w:rsid w:val="007D0D0B"/>
    <w:rsid w:val="007D23B7"/>
    <w:rsid w:val="007D29D4"/>
    <w:rsid w:val="007D2E43"/>
    <w:rsid w:val="007D30B2"/>
    <w:rsid w:val="007D3225"/>
    <w:rsid w:val="007D3387"/>
    <w:rsid w:val="007D3CCC"/>
    <w:rsid w:val="007D6322"/>
    <w:rsid w:val="007D762E"/>
    <w:rsid w:val="007E034A"/>
    <w:rsid w:val="007E2C70"/>
    <w:rsid w:val="007E31A4"/>
    <w:rsid w:val="007E3BC2"/>
    <w:rsid w:val="007E4613"/>
    <w:rsid w:val="007E5635"/>
    <w:rsid w:val="007E5FB3"/>
    <w:rsid w:val="007E6ECC"/>
    <w:rsid w:val="007F0527"/>
    <w:rsid w:val="007F139A"/>
    <w:rsid w:val="007F26CB"/>
    <w:rsid w:val="007F3153"/>
    <w:rsid w:val="007F353B"/>
    <w:rsid w:val="007F4EFA"/>
    <w:rsid w:val="007F5226"/>
    <w:rsid w:val="008002C0"/>
    <w:rsid w:val="008005A8"/>
    <w:rsid w:val="00801D33"/>
    <w:rsid w:val="00801E75"/>
    <w:rsid w:val="0080257A"/>
    <w:rsid w:val="00803350"/>
    <w:rsid w:val="00804729"/>
    <w:rsid w:val="00804CFF"/>
    <w:rsid w:val="0080515F"/>
    <w:rsid w:val="0080534B"/>
    <w:rsid w:val="00805DBE"/>
    <w:rsid w:val="00805ED6"/>
    <w:rsid w:val="00806830"/>
    <w:rsid w:val="00806EF6"/>
    <w:rsid w:val="008105F0"/>
    <w:rsid w:val="00810B70"/>
    <w:rsid w:val="00811653"/>
    <w:rsid w:val="00811DCD"/>
    <w:rsid w:val="00812721"/>
    <w:rsid w:val="008132F5"/>
    <w:rsid w:val="008141D9"/>
    <w:rsid w:val="0081459E"/>
    <w:rsid w:val="00814A9F"/>
    <w:rsid w:val="00814D76"/>
    <w:rsid w:val="0081564A"/>
    <w:rsid w:val="00815785"/>
    <w:rsid w:val="00815956"/>
    <w:rsid w:val="0081610B"/>
    <w:rsid w:val="008173A1"/>
    <w:rsid w:val="0081772B"/>
    <w:rsid w:val="00820DDE"/>
    <w:rsid w:val="0082105F"/>
    <w:rsid w:val="00822216"/>
    <w:rsid w:val="00822E65"/>
    <w:rsid w:val="0082312C"/>
    <w:rsid w:val="0082385E"/>
    <w:rsid w:val="00823ACC"/>
    <w:rsid w:val="00826510"/>
    <w:rsid w:val="0082751E"/>
    <w:rsid w:val="008310A7"/>
    <w:rsid w:val="008325C0"/>
    <w:rsid w:val="00832B54"/>
    <w:rsid w:val="008333DF"/>
    <w:rsid w:val="00834405"/>
    <w:rsid w:val="008351DB"/>
    <w:rsid w:val="00835B7C"/>
    <w:rsid w:val="00836C09"/>
    <w:rsid w:val="0083790D"/>
    <w:rsid w:val="00837B0E"/>
    <w:rsid w:val="00837D31"/>
    <w:rsid w:val="0084084D"/>
    <w:rsid w:val="0084112E"/>
    <w:rsid w:val="00841212"/>
    <w:rsid w:val="00841612"/>
    <w:rsid w:val="008421F4"/>
    <w:rsid w:val="008430E8"/>
    <w:rsid w:val="008441C8"/>
    <w:rsid w:val="008444D4"/>
    <w:rsid w:val="00845EF1"/>
    <w:rsid w:val="00846540"/>
    <w:rsid w:val="00847522"/>
    <w:rsid w:val="00847C5B"/>
    <w:rsid w:val="00847CCC"/>
    <w:rsid w:val="00850C29"/>
    <w:rsid w:val="008513F3"/>
    <w:rsid w:val="00854069"/>
    <w:rsid w:val="0085643D"/>
    <w:rsid w:val="00856BDD"/>
    <w:rsid w:val="00857070"/>
    <w:rsid w:val="00857EEC"/>
    <w:rsid w:val="00857FD5"/>
    <w:rsid w:val="00862192"/>
    <w:rsid w:val="008627F5"/>
    <w:rsid w:val="00862B1F"/>
    <w:rsid w:val="00862BBF"/>
    <w:rsid w:val="00862D1C"/>
    <w:rsid w:val="00866326"/>
    <w:rsid w:val="00870D23"/>
    <w:rsid w:val="0087119E"/>
    <w:rsid w:val="008723E8"/>
    <w:rsid w:val="00872885"/>
    <w:rsid w:val="00875DED"/>
    <w:rsid w:val="008808CD"/>
    <w:rsid w:val="00880A11"/>
    <w:rsid w:val="00880B5F"/>
    <w:rsid w:val="0088134F"/>
    <w:rsid w:val="00881A6D"/>
    <w:rsid w:val="0088459B"/>
    <w:rsid w:val="00885D31"/>
    <w:rsid w:val="008864BB"/>
    <w:rsid w:val="00887005"/>
    <w:rsid w:val="0088772E"/>
    <w:rsid w:val="00887D8C"/>
    <w:rsid w:val="0089059C"/>
    <w:rsid w:val="00890C14"/>
    <w:rsid w:val="00891221"/>
    <w:rsid w:val="008928F9"/>
    <w:rsid w:val="00892B94"/>
    <w:rsid w:val="00893E44"/>
    <w:rsid w:val="008954E0"/>
    <w:rsid w:val="00896A48"/>
    <w:rsid w:val="008970CF"/>
    <w:rsid w:val="00897C75"/>
    <w:rsid w:val="008A2048"/>
    <w:rsid w:val="008A4661"/>
    <w:rsid w:val="008A79B8"/>
    <w:rsid w:val="008A7C2D"/>
    <w:rsid w:val="008B0304"/>
    <w:rsid w:val="008B1BA6"/>
    <w:rsid w:val="008B257B"/>
    <w:rsid w:val="008B272C"/>
    <w:rsid w:val="008B37BC"/>
    <w:rsid w:val="008B5DD0"/>
    <w:rsid w:val="008B63A1"/>
    <w:rsid w:val="008B6AEC"/>
    <w:rsid w:val="008B6D31"/>
    <w:rsid w:val="008B6F16"/>
    <w:rsid w:val="008C0743"/>
    <w:rsid w:val="008C27B5"/>
    <w:rsid w:val="008C32A3"/>
    <w:rsid w:val="008C3810"/>
    <w:rsid w:val="008C5323"/>
    <w:rsid w:val="008C6844"/>
    <w:rsid w:val="008C6ACE"/>
    <w:rsid w:val="008C7356"/>
    <w:rsid w:val="008D0DA3"/>
    <w:rsid w:val="008D1B5A"/>
    <w:rsid w:val="008D2054"/>
    <w:rsid w:val="008D4A58"/>
    <w:rsid w:val="008D508A"/>
    <w:rsid w:val="008D58C2"/>
    <w:rsid w:val="008D773F"/>
    <w:rsid w:val="008D79EA"/>
    <w:rsid w:val="008E0B0A"/>
    <w:rsid w:val="008F0207"/>
    <w:rsid w:val="008F0E2C"/>
    <w:rsid w:val="008F2C0B"/>
    <w:rsid w:val="008F3BC5"/>
    <w:rsid w:val="008F40AF"/>
    <w:rsid w:val="008F6AE6"/>
    <w:rsid w:val="008F74F7"/>
    <w:rsid w:val="00900106"/>
    <w:rsid w:val="0090079A"/>
    <w:rsid w:val="009012FA"/>
    <w:rsid w:val="00903811"/>
    <w:rsid w:val="00903E63"/>
    <w:rsid w:val="00904247"/>
    <w:rsid w:val="00904F93"/>
    <w:rsid w:val="00905A48"/>
    <w:rsid w:val="009068C8"/>
    <w:rsid w:val="00910745"/>
    <w:rsid w:val="00910A3D"/>
    <w:rsid w:val="00910E80"/>
    <w:rsid w:val="00911DF3"/>
    <w:rsid w:val="009123DC"/>
    <w:rsid w:val="009146A4"/>
    <w:rsid w:val="00915F88"/>
    <w:rsid w:val="00916814"/>
    <w:rsid w:val="00916A45"/>
    <w:rsid w:val="00917F43"/>
    <w:rsid w:val="00920BBF"/>
    <w:rsid w:val="00922791"/>
    <w:rsid w:val="00922B45"/>
    <w:rsid w:val="009230B4"/>
    <w:rsid w:val="00923151"/>
    <w:rsid w:val="0092452E"/>
    <w:rsid w:val="009249C7"/>
    <w:rsid w:val="00924C18"/>
    <w:rsid w:val="009250FC"/>
    <w:rsid w:val="00925A56"/>
    <w:rsid w:val="0092665F"/>
    <w:rsid w:val="0092681E"/>
    <w:rsid w:val="00926F5E"/>
    <w:rsid w:val="0092785E"/>
    <w:rsid w:val="00930312"/>
    <w:rsid w:val="0093134F"/>
    <w:rsid w:val="00931A1E"/>
    <w:rsid w:val="00932143"/>
    <w:rsid w:val="009339D6"/>
    <w:rsid w:val="00935A6E"/>
    <w:rsid w:val="009360F4"/>
    <w:rsid w:val="00936E55"/>
    <w:rsid w:val="00937FD9"/>
    <w:rsid w:val="00941E12"/>
    <w:rsid w:val="0094391B"/>
    <w:rsid w:val="00944318"/>
    <w:rsid w:val="00944996"/>
    <w:rsid w:val="00945E1A"/>
    <w:rsid w:val="00946E2F"/>
    <w:rsid w:val="00950456"/>
    <w:rsid w:val="00952FB9"/>
    <w:rsid w:val="00953B27"/>
    <w:rsid w:val="00955B62"/>
    <w:rsid w:val="009566B6"/>
    <w:rsid w:val="009611A4"/>
    <w:rsid w:val="00962295"/>
    <w:rsid w:val="00962ED3"/>
    <w:rsid w:val="00963C11"/>
    <w:rsid w:val="009648D6"/>
    <w:rsid w:val="00964900"/>
    <w:rsid w:val="00964FE7"/>
    <w:rsid w:val="00967615"/>
    <w:rsid w:val="00967AF3"/>
    <w:rsid w:val="00970CF0"/>
    <w:rsid w:val="009715E3"/>
    <w:rsid w:val="00972AE1"/>
    <w:rsid w:val="00974B09"/>
    <w:rsid w:val="00976358"/>
    <w:rsid w:val="00980C74"/>
    <w:rsid w:val="00983A46"/>
    <w:rsid w:val="00983C4D"/>
    <w:rsid w:val="00986015"/>
    <w:rsid w:val="00986264"/>
    <w:rsid w:val="00987841"/>
    <w:rsid w:val="00993863"/>
    <w:rsid w:val="00993A60"/>
    <w:rsid w:val="00993AA7"/>
    <w:rsid w:val="00995C8F"/>
    <w:rsid w:val="00995E94"/>
    <w:rsid w:val="00996D0D"/>
    <w:rsid w:val="00996D82"/>
    <w:rsid w:val="00997756"/>
    <w:rsid w:val="009A0109"/>
    <w:rsid w:val="009A17D2"/>
    <w:rsid w:val="009A1C7D"/>
    <w:rsid w:val="009A1DB2"/>
    <w:rsid w:val="009A2087"/>
    <w:rsid w:val="009A3A54"/>
    <w:rsid w:val="009A4608"/>
    <w:rsid w:val="009A4BEF"/>
    <w:rsid w:val="009A5F3B"/>
    <w:rsid w:val="009A6398"/>
    <w:rsid w:val="009A6804"/>
    <w:rsid w:val="009A6A3B"/>
    <w:rsid w:val="009B51A4"/>
    <w:rsid w:val="009B5F99"/>
    <w:rsid w:val="009B6250"/>
    <w:rsid w:val="009B7061"/>
    <w:rsid w:val="009C2075"/>
    <w:rsid w:val="009C284F"/>
    <w:rsid w:val="009C3310"/>
    <w:rsid w:val="009C4A24"/>
    <w:rsid w:val="009C57FF"/>
    <w:rsid w:val="009C5AEA"/>
    <w:rsid w:val="009C6350"/>
    <w:rsid w:val="009C6E96"/>
    <w:rsid w:val="009D0B87"/>
    <w:rsid w:val="009D0BCB"/>
    <w:rsid w:val="009D0D80"/>
    <w:rsid w:val="009D16BA"/>
    <w:rsid w:val="009D17B2"/>
    <w:rsid w:val="009D18D7"/>
    <w:rsid w:val="009D21C8"/>
    <w:rsid w:val="009D286C"/>
    <w:rsid w:val="009D2902"/>
    <w:rsid w:val="009D4FD9"/>
    <w:rsid w:val="009D5A1E"/>
    <w:rsid w:val="009D5D5C"/>
    <w:rsid w:val="009D6B83"/>
    <w:rsid w:val="009D70E0"/>
    <w:rsid w:val="009E342F"/>
    <w:rsid w:val="009E3CF0"/>
    <w:rsid w:val="009E3DC0"/>
    <w:rsid w:val="009E40AB"/>
    <w:rsid w:val="009E46DA"/>
    <w:rsid w:val="009E507E"/>
    <w:rsid w:val="009E60B5"/>
    <w:rsid w:val="009F04DD"/>
    <w:rsid w:val="009F0B7B"/>
    <w:rsid w:val="009F0BAD"/>
    <w:rsid w:val="009F0F0A"/>
    <w:rsid w:val="009F1D02"/>
    <w:rsid w:val="009F29CE"/>
    <w:rsid w:val="009F2A35"/>
    <w:rsid w:val="009F2F49"/>
    <w:rsid w:val="009F3776"/>
    <w:rsid w:val="009F49EF"/>
    <w:rsid w:val="00A00A36"/>
    <w:rsid w:val="00A00C0E"/>
    <w:rsid w:val="00A0180F"/>
    <w:rsid w:val="00A0338B"/>
    <w:rsid w:val="00A03420"/>
    <w:rsid w:val="00A036B5"/>
    <w:rsid w:val="00A039F7"/>
    <w:rsid w:val="00A05015"/>
    <w:rsid w:val="00A0507A"/>
    <w:rsid w:val="00A078D2"/>
    <w:rsid w:val="00A12F28"/>
    <w:rsid w:val="00A13AF2"/>
    <w:rsid w:val="00A13C82"/>
    <w:rsid w:val="00A14B69"/>
    <w:rsid w:val="00A14F28"/>
    <w:rsid w:val="00A15FAE"/>
    <w:rsid w:val="00A205CA"/>
    <w:rsid w:val="00A20D3D"/>
    <w:rsid w:val="00A20E19"/>
    <w:rsid w:val="00A22A20"/>
    <w:rsid w:val="00A23F03"/>
    <w:rsid w:val="00A25891"/>
    <w:rsid w:val="00A25C07"/>
    <w:rsid w:val="00A27D0F"/>
    <w:rsid w:val="00A314F0"/>
    <w:rsid w:val="00A33471"/>
    <w:rsid w:val="00A33E48"/>
    <w:rsid w:val="00A3599F"/>
    <w:rsid w:val="00A35E3A"/>
    <w:rsid w:val="00A37C2C"/>
    <w:rsid w:val="00A40174"/>
    <w:rsid w:val="00A415FE"/>
    <w:rsid w:val="00A41A4B"/>
    <w:rsid w:val="00A4470D"/>
    <w:rsid w:val="00A45122"/>
    <w:rsid w:val="00A45D48"/>
    <w:rsid w:val="00A46DE7"/>
    <w:rsid w:val="00A47A36"/>
    <w:rsid w:val="00A47D22"/>
    <w:rsid w:val="00A517E3"/>
    <w:rsid w:val="00A531E4"/>
    <w:rsid w:val="00A5352C"/>
    <w:rsid w:val="00A54D66"/>
    <w:rsid w:val="00A5571F"/>
    <w:rsid w:val="00A557EF"/>
    <w:rsid w:val="00A56B4F"/>
    <w:rsid w:val="00A56DFE"/>
    <w:rsid w:val="00A5766D"/>
    <w:rsid w:val="00A60F9D"/>
    <w:rsid w:val="00A63080"/>
    <w:rsid w:val="00A63912"/>
    <w:rsid w:val="00A65219"/>
    <w:rsid w:val="00A65F35"/>
    <w:rsid w:val="00A6616C"/>
    <w:rsid w:val="00A66863"/>
    <w:rsid w:val="00A6736D"/>
    <w:rsid w:val="00A67B67"/>
    <w:rsid w:val="00A67D66"/>
    <w:rsid w:val="00A70ECC"/>
    <w:rsid w:val="00A722D7"/>
    <w:rsid w:val="00A73436"/>
    <w:rsid w:val="00A74634"/>
    <w:rsid w:val="00A750F2"/>
    <w:rsid w:val="00A75A83"/>
    <w:rsid w:val="00A77417"/>
    <w:rsid w:val="00A8031D"/>
    <w:rsid w:val="00A80E9E"/>
    <w:rsid w:val="00A816D8"/>
    <w:rsid w:val="00A83BCB"/>
    <w:rsid w:val="00A85291"/>
    <w:rsid w:val="00A85818"/>
    <w:rsid w:val="00A8595B"/>
    <w:rsid w:val="00A86425"/>
    <w:rsid w:val="00A8705F"/>
    <w:rsid w:val="00A912F6"/>
    <w:rsid w:val="00A915D9"/>
    <w:rsid w:val="00A919B2"/>
    <w:rsid w:val="00A9311B"/>
    <w:rsid w:val="00A94277"/>
    <w:rsid w:val="00A96D6F"/>
    <w:rsid w:val="00A97C5B"/>
    <w:rsid w:val="00AA0359"/>
    <w:rsid w:val="00AA1CF0"/>
    <w:rsid w:val="00AA1CF3"/>
    <w:rsid w:val="00AA2BE1"/>
    <w:rsid w:val="00AA35A6"/>
    <w:rsid w:val="00AA3C9B"/>
    <w:rsid w:val="00AA4F49"/>
    <w:rsid w:val="00AA5AF8"/>
    <w:rsid w:val="00AA6BE9"/>
    <w:rsid w:val="00AA76AB"/>
    <w:rsid w:val="00AA7A22"/>
    <w:rsid w:val="00AB239E"/>
    <w:rsid w:val="00AB31A5"/>
    <w:rsid w:val="00AB3A29"/>
    <w:rsid w:val="00AB4AA8"/>
    <w:rsid w:val="00AB4B16"/>
    <w:rsid w:val="00AC1051"/>
    <w:rsid w:val="00AC183E"/>
    <w:rsid w:val="00AC1D6C"/>
    <w:rsid w:val="00AC490B"/>
    <w:rsid w:val="00AC4E52"/>
    <w:rsid w:val="00AC587C"/>
    <w:rsid w:val="00AC6361"/>
    <w:rsid w:val="00AC6390"/>
    <w:rsid w:val="00AC665F"/>
    <w:rsid w:val="00AC6CAC"/>
    <w:rsid w:val="00AC721D"/>
    <w:rsid w:val="00AC728B"/>
    <w:rsid w:val="00AC7AA9"/>
    <w:rsid w:val="00AC7D79"/>
    <w:rsid w:val="00AD0B9D"/>
    <w:rsid w:val="00AD174D"/>
    <w:rsid w:val="00AD1C47"/>
    <w:rsid w:val="00AD26C2"/>
    <w:rsid w:val="00AD46D1"/>
    <w:rsid w:val="00AD4993"/>
    <w:rsid w:val="00AD4A1F"/>
    <w:rsid w:val="00AD4AD1"/>
    <w:rsid w:val="00AD6898"/>
    <w:rsid w:val="00AD7E64"/>
    <w:rsid w:val="00AE00A2"/>
    <w:rsid w:val="00AE0146"/>
    <w:rsid w:val="00AE3157"/>
    <w:rsid w:val="00AE5139"/>
    <w:rsid w:val="00AE5993"/>
    <w:rsid w:val="00AE6639"/>
    <w:rsid w:val="00AE739F"/>
    <w:rsid w:val="00AF05F3"/>
    <w:rsid w:val="00AF078F"/>
    <w:rsid w:val="00AF0B9D"/>
    <w:rsid w:val="00AF0E91"/>
    <w:rsid w:val="00AF3100"/>
    <w:rsid w:val="00AF371C"/>
    <w:rsid w:val="00AF4170"/>
    <w:rsid w:val="00AF46B4"/>
    <w:rsid w:val="00AF4933"/>
    <w:rsid w:val="00AF4C77"/>
    <w:rsid w:val="00AF4CB4"/>
    <w:rsid w:val="00AF50C1"/>
    <w:rsid w:val="00AF5781"/>
    <w:rsid w:val="00AF6061"/>
    <w:rsid w:val="00AF68E9"/>
    <w:rsid w:val="00AF7B2A"/>
    <w:rsid w:val="00B02245"/>
    <w:rsid w:val="00B0299F"/>
    <w:rsid w:val="00B02DD9"/>
    <w:rsid w:val="00B04022"/>
    <w:rsid w:val="00B04045"/>
    <w:rsid w:val="00B040E4"/>
    <w:rsid w:val="00B0429F"/>
    <w:rsid w:val="00B04938"/>
    <w:rsid w:val="00B071C8"/>
    <w:rsid w:val="00B07441"/>
    <w:rsid w:val="00B07C10"/>
    <w:rsid w:val="00B07FF7"/>
    <w:rsid w:val="00B10743"/>
    <w:rsid w:val="00B11021"/>
    <w:rsid w:val="00B12BAA"/>
    <w:rsid w:val="00B12BD1"/>
    <w:rsid w:val="00B12F35"/>
    <w:rsid w:val="00B13BC9"/>
    <w:rsid w:val="00B14E85"/>
    <w:rsid w:val="00B17940"/>
    <w:rsid w:val="00B20CF0"/>
    <w:rsid w:val="00B21160"/>
    <w:rsid w:val="00B21446"/>
    <w:rsid w:val="00B22232"/>
    <w:rsid w:val="00B23369"/>
    <w:rsid w:val="00B27E59"/>
    <w:rsid w:val="00B30510"/>
    <w:rsid w:val="00B307D5"/>
    <w:rsid w:val="00B30A1B"/>
    <w:rsid w:val="00B312EA"/>
    <w:rsid w:val="00B3192D"/>
    <w:rsid w:val="00B31B29"/>
    <w:rsid w:val="00B32004"/>
    <w:rsid w:val="00B32FD0"/>
    <w:rsid w:val="00B377EE"/>
    <w:rsid w:val="00B37D57"/>
    <w:rsid w:val="00B40B34"/>
    <w:rsid w:val="00B40EE9"/>
    <w:rsid w:val="00B41456"/>
    <w:rsid w:val="00B41561"/>
    <w:rsid w:val="00B41A8E"/>
    <w:rsid w:val="00B42FD8"/>
    <w:rsid w:val="00B43C54"/>
    <w:rsid w:val="00B454C9"/>
    <w:rsid w:val="00B47A88"/>
    <w:rsid w:val="00B50971"/>
    <w:rsid w:val="00B50D93"/>
    <w:rsid w:val="00B51F47"/>
    <w:rsid w:val="00B52D27"/>
    <w:rsid w:val="00B56A52"/>
    <w:rsid w:val="00B6016A"/>
    <w:rsid w:val="00B61FA4"/>
    <w:rsid w:val="00B620B5"/>
    <w:rsid w:val="00B66B25"/>
    <w:rsid w:val="00B71020"/>
    <w:rsid w:val="00B7126C"/>
    <w:rsid w:val="00B7131F"/>
    <w:rsid w:val="00B7139B"/>
    <w:rsid w:val="00B71E32"/>
    <w:rsid w:val="00B75238"/>
    <w:rsid w:val="00B75B8A"/>
    <w:rsid w:val="00B76F2D"/>
    <w:rsid w:val="00B76F5D"/>
    <w:rsid w:val="00B77190"/>
    <w:rsid w:val="00B8104B"/>
    <w:rsid w:val="00B81120"/>
    <w:rsid w:val="00B823AA"/>
    <w:rsid w:val="00B82984"/>
    <w:rsid w:val="00B872B7"/>
    <w:rsid w:val="00B87A42"/>
    <w:rsid w:val="00B87A47"/>
    <w:rsid w:val="00B90623"/>
    <w:rsid w:val="00B9068F"/>
    <w:rsid w:val="00B911E8"/>
    <w:rsid w:val="00B91A60"/>
    <w:rsid w:val="00B93CAE"/>
    <w:rsid w:val="00B9511A"/>
    <w:rsid w:val="00B9700F"/>
    <w:rsid w:val="00B97AFE"/>
    <w:rsid w:val="00BA05A4"/>
    <w:rsid w:val="00BA1112"/>
    <w:rsid w:val="00BA1EA1"/>
    <w:rsid w:val="00BA2AB3"/>
    <w:rsid w:val="00BA3139"/>
    <w:rsid w:val="00BA3154"/>
    <w:rsid w:val="00BA3F91"/>
    <w:rsid w:val="00BA43E9"/>
    <w:rsid w:val="00BA45DB"/>
    <w:rsid w:val="00BA6246"/>
    <w:rsid w:val="00BA6D2C"/>
    <w:rsid w:val="00BA70DB"/>
    <w:rsid w:val="00BA73B7"/>
    <w:rsid w:val="00BA75FD"/>
    <w:rsid w:val="00BB042F"/>
    <w:rsid w:val="00BB0AD7"/>
    <w:rsid w:val="00BB1FD2"/>
    <w:rsid w:val="00BB38FF"/>
    <w:rsid w:val="00BB4533"/>
    <w:rsid w:val="00BB5230"/>
    <w:rsid w:val="00BB55B8"/>
    <w:rsid w:val="00BB66BC"/>
    <w:rsid w:val="00BB6E4D"/>
    <w:rsid w:val="00BC3474"/>
    <w:rsid w:val="00BC7893"/>
    <w:rsid w:val="00BD0ADF"/>
    <w:rsid w:val="00BD27F2"/>
    <w:rsid w:val="00BD326A"/>
    <w:rsid w:val="00BD32D6"/>
    <w:rsid w:val="00BD3864"/>
    <w:rsid w:val="00BD448F"/>
    <w:rsid w:val="00BD5EFD"/>
    <w:rsid w:val="00BE0074"/>
    <w:rsid w:val="00BE2F86"/>
    <w:rsid w:val="00BE4A5D"/>
    <w:rsid w:val="00BE4C20"/>
    <w:rsid w:val="00BE58E9"/>
    <w:rsid w:val="00BE63F4"/>
    <w:rsid w:val="00BF0380"/>
    <w:rsid w:val="00BF03E4"/>
    <w:rsid w:val="00BF13E3"/>
    <w:rsid w:val="00BF2C83"/>
    <w:rsid w:val="00BF4184"/>
    <w:rsid w:val="00BF4AF0"/>
    <w:rsid w:val="00BF4C8C"/>
    <w:rsid w:val="00BF4F10"/>
    <w:rsid w:val="00BF5362"/>
    <w:rsid w:val="00BF723B"/>
    <w:rsid w:val="00BF7750"/>
    <w:rsid w:val="00C0014F"/>
    <w:rsid w:val="00C007A0"/>
    <w:rsid w:val="00C0146F"/>
    <w:rsid w:val="00C020BA"/>
    <w:rsid w:val="00C02B7B"/>
    <w:rsid w:val="00C03E4D"/>
    <w:rsid w:val="00C05D56"/>
    <w:rsid w:val="00C0601E"/>
    <w:rsid w:val="00C06E83"/>
    <w:rsid w:val="00C071BF"/>
    <w:rsid w:val="00C07F9E"/>
    <w:rsid w:val="00C10522"/>
    <w:rsid w:val="00C12224"/>
    <w:rsid w:val="00C132EA"/>
    <w:rsid w:val="00C1353E"/>
    <w:rsid w:val="00C14E41"/>
    <w:rsid w:val="00C15F8F"/>
    <w:rsid w:val="00C167C7"/>
    <w:rsid w:val="00C17179"/>
    <w:rsid w:val="00C206C5"/>
    <w:rsid w:val="00C2098C"/>
    <w:rsid w:val="00C20E46"/>
    <w:rsid w:val="00C21854"/>
    <w:rsid w:val="00C21DEA"/>
    <w:rsid w:val="00C2213B"/>
    <w:rsid w:val="00C22912"/>
    <w:rsid w:val="00C278AB"/>
    <w:rsid w:val="00C304C9"/>
    <w:rsid w:val="00C310AF"/>
    <w:rsid w:val="00C31D30"/>
    <w:rsid w:val="00C3202D"/>
    <w:rsid w:val="00C3249F"/>
    <w:rsid w:val="00C32B33"/>
    <w:rsid w:val="00C330DA"/>
    <w:rsid w:val="00C3389A"/>
    <w:rsid w:val="00C33C17"/>
    <w:rsid w:val="00C357C5"/>
    <w:rsid w:val="00C364EC"/>
    <w:rsid w:val="00C37269"/>
    <w:rsid w:val="00C37396"/>
    <w:rsid w:val="00C40F1D"/>
    <w:rsid w:val="00C4108A"/>
    <w:rsid w:val="00C41896"/>
    <w:rsid w:val="00C41D8A"/>
    <w:rsid w:val="00C42187"/>
    <w:rsid w:val="00C43FB7"/>
    <w:rsid w:val="00C4411A"/>
    <w:rsid w:val="00C44A56"/>
    <w:rsid w:val="00C44FCB"/>
    <w:rsid w:val="00C44FE5"/>
    <w:rsid w:val="00C471A8"/>
    <w:rsid w:val="00C477C7"/>
    <w:rsid w:val="00C478C8"/>
    <w:rsid w:val="00C50896"/>
    <w:rsid w:val="00C50C7B"/>
    <w:rsid w:val="00C51D9C"/>
    <w:rsid w:val="00C524D1"/>
    <w:rsid w:val="00C52BD2"/>
    <w:rsid w:val="00C5595D"/>
    <w:rsid w:val="00C55A85"/>
    <w:rsid w:val="00C55C19"/>
    <w:rsid w:val="00C55CC6"/>
    <w:rsid w:val="00C55DDE"/>
    <w:rsid w:val="00C563C2"/>
    <w:rsid w:val="00C57EC7"/>
    <w:rsid w:val="00C61509"/>
    <w:rsid w:val="00C61BDB"/>
    <w:rsid w:val="00C62F5B"/>
    <w:rsid w:val="00C63A6F"/>
    <w:rsid w:val="00C643F4"/>
    <w:rsid w:val="00C663C8"/>
    <w:rsid w:val="00C66901"/>
    <w:rsid w:val="00C6693C"/>
    <w:rsid w:val="00C66F76"/>
    <w:rsid w:val="00C67A25"/>
    <w:rsid w:val="00C7131A"/>
    <w:rsid w:val="00C71E7E"/>
    <w:rsid w:val="00C72D65"/>
    <w:rsid w:val="00C73C0B"/>
    <w:rsid w:val="00C74454"/>
    <w:rsid w:val="00C744C7"/>
    <w:rsid w:val="00C74641"/>
    <w:rsid w:val="00C74C95"/>
    <w:rsid w:val="00C75757"/>
    <w:rsid w:val="00C76454"/>
    <w:rsid w:val="00C82A88"/>
    <w:rsid w:val="00C831B3"/>
    <w:rsid w:val="00C833EB"/>
    <w:rsid w:val="00C83BD3"/>
    <w:rsid w:val="00C84E07"/>
    <w:rsid w:val="00C8678A"/>
    <w:rsid w:val="00C9210E"/>
    <w:rsid w:val="00C9454D"/>
    <w:rsid w:val="00C947E3"/>
    <w:rsid w:val="00C94C37"/>
    <w:rsid w:val="00C95164"/>
    <w:rsid w:val="00C9516C"/>
    <w:rsid w:val="00C95AC0"/>
    <w:rsid w:val="00C95E5B"/>
    <w:rsid w:val="00C9633B"/>
    <w:rsid w:val="00C973E5"/>
    <w:rsid w:val="00C97465"/>
    <w:rsid w:val="00CA12C4"/>
    <w:rsid w:val="00CA1A24"/>
    <w:rsid w:val="00CA2A27"/>
    <w:rsid w:val="00CA36E3"/>
    <w:rsid w:val="00CA3E79"/>
    <w:rsid w:val="00CA3F80"/>
    <w:rsid w:val="00CA4A73"/>
    <w:rsid w:val="00CA5272"/>
    <w:rsid w:val="00CA6A1A"/>
    <w:rsid w:val="00CA76E4"/>
    <w:rsid w:val="00CA78F2"/>
    <w:rsid w:val="00CB043F"/>
    <w:rsid w:val="00CB2311"/>
    <w:rsid w:val="00CB2570"/>
    <w:rsid w:val="00CB43FA"/>
    <w:rsid w:val="00CB47E3"/>
    <w:rsid w:val="00CB77F0"/>
    <w:rsid w:val="00CC0EEF"/>
    <w:rsid w:val="00CC17C5"/>
    <w:rsid w:val="00CC23DD"/>
    <w:rsid w:val="00CC3E3D"/>
    <w:rsid w:val="00CC4709"/>
    <w:rsid w:val="00CC55B6"/>
    <w:rsid w:val="00CC58CE"/>
    <w:rsid w:val="00CC787E"/>
    <w:rsid w:val="00CC7E63"/>
    <w:rsid w:val="00CC7F29"/>
    <w:rsid w:val="00CD2B5F"/>
    <w:rsid w:val="00CD6344"/>
    <w:rsid w:val="00CD6C94"/>
    <w:rsid w:val="00CD6E39"/>
    <w:rsid w:val="00CD7463"/>
    <w:rsid w:val="00CE23A3"/>
    <w:rsid w:val="00CE3623"/>
    <w:rsid w:val="00CE5102"/>
    <w:rsid w:val="00CE515D"/>
    <w:rsid w:val="00CE568C"/>
    <w:rsid w:val="00CE68C7"/>
    <w:rsid w:val="00CE7D55"/>
    <w:rsid w:val="00CF1268"/>
    <w:rsid w:val="00CF15D8"/>
    <w:rsid w:val="00CF1607"/>
    <w:rsid w:val="00CF18FF"/>
    <w:rsid w:val="00CF1952"/>
    <w:rsid w:val="00CF3080"/>
    <w:rsid w:val="00CF49C6"/>
    <w:rsid w:val="00CF6E4F"/>
    <w:rsid w:val="00CF6E91"/>
    <w:rsid w:val="00CF745C"/>
    <w:rsid w:val="00CF751F"/>
    <w:rsid w:val="00CF7DC2"/>
    <w:rsid w:val="00D016B1"/>
    <w:rsid w:val="00D03151"/>
    <w:rsid w:val="00D033D0"/>
    <w:rsid w:val="00D0384E"/>
    <w:rsid w:val="00D0395E"/>
    <w:rsid w:val="00D0484C"/>
    <w:rsid w:val="00D04EBE"/>
    <w:rsid w:val="00D0510C"/>
    <w:rsid w:val="00D058B7"/>
    <w:rsid w:val="00D0607F"/>
    <w:rsid w:val="00D0694A"/>
    <w:rsid w:val="00D1025D"/>
    <w:rsid w:val="00D106A5"/>
    <w:rsid w:val="00D12282"/>
    <w:rsid w:val="00D125E2"/>
    <w:rsid w:val="00D13DF2"/>
    <w:rsid w:val="00D14921"/>
    <w:rsid w:val="00D1544B"/>
    <w:rsid w:val="00D156D9"/>
    <w:rsid w:val="00D178AF"/>
    <w:rsid w:val="00D20D21"/>
    <w:rsid w:val="00D20D7B"/>
    <w:rsid w:val="00D211FF"/>
    <w:rsid w:val="00D2382D"/>
    <w:rsid w:val="00D2706F"/>
    <w:rsid w:val="00D27671"/>
    <w:rsid w:val="00D306EA"/>
    <w:rsid w:val="00D30D01"/>
    <w:rsid w:val="00D315A3"/>
    <w:rsid w:val="00D318B5"/>
    <w:rsid w:val="00D323B6"/>
    <w:rsid w:val="00D350A0"/>
    <w:rsid w:val="00D35401"/>
    <w:rsid w:val="00D35D83"/>
    <w:rsid w:val="00D360C2"/>
    <w:rsid w:val="00D3754B"/>
    <w:rsid w:val="00D377DA"/>
    <w:rsid w:val="00D37930"/>
    <w:rsid w:val="00D37974"/>
    <w:rsid w:val="00D40CB5"/>
    <w:rsid w:val="00D415FB"/>
    <w:rsid w:val="00D43E33"/>
    <w:rsid w:val="00D442AB"/>
    <w:rsid w:val="00D463BC"/>
    <w:rsid w:val="00D46BEE"/>
    <w:rsid w:val="00D4769E"/>
    <w:rsid w:val="00D52CC0"/>
    <w:rsid w:val="00D533D2"/>
    <w:rsid w:val="00D55539"/>
    <w:rsid w:val="00D55AD7"/>
    <w:rsid w:val="00D55F3A"/>
    <w:rsid w:val="00D56B34"/>
    <w:rsid w:val="00D5765B"/>
    <w:rsid w:val="00D60A78"/>
    <w:rsid w:val="00D62A54"/>
    <w:rsid w:val="00D642BD"/>
    <w:rsid w:val="00D64C1B"/>
    <w:rsid w:val="00D6544D"/>
    <w:rsid w:val="00D67650"/>
    <w:rsid w:val="00D70D8F"/>
    <w:rsid w:val="00D70E55"/>
    <w:rsid w:val="00D72CFC"/>
    <w:rsid w:val="00D72FF8"/>
    <w:rsid w:val="00D74641"/>
    <w:rsid w:val="00D77E5D"/>
    <w:rsid w:val="00D80977"/>
    <w:rsid w:val="00D813F0"/>
    <w:rsid w:val="00D8143F"/>
    <w:rsid w:val="00D8268A"/>
    <w:rsid w:val="00D85B68"/>
    <w:rsid w:val="00D85C44"/>
    <w:rsid w:val="00D85D10"/>
    <w:rsid w:val="00D85DF9"/>
    <w:rsid w:val="00D85E30"/>
    <w:rsid w:val="00D86E48"/>
    <w:rsid w:val="00D911D4"/>
    <w:rsid w:val="00D91A49"/>
    <w:rsid w:val="00D91EA0"/>
    <w:rsid w:val="00D926AA"/>
    <w:rsid w:val="00D92EF9"/>
    <w:rsid w:val="00D9596B"/>
    <w:rsid w:val="00DA0628"/>
    <w:rsid w:val="00DA2784"/>
    <w:rsid w:val="00DA3D65"/>
    <w:rsid w:val="00DA415F"/>
    <w:rsid w:val="00DA4997"/>
    <w:rsid w:val="00DA4D56"/>
    <w:rsid w:val="00DB0FD2"/>
    <w:rsid w:val="00DB19A4"/>
    <w:rsid w:val="00DB219B"/>
    <w:rsid w:val="00DB28BE"/>
    <w:rsid w:val="00DB499E"/>
    <w:rsid w:val="00DB5852"/>
    <w:rsid w:val="00DB58BE"/>
    <w:rsid w:val="00DB5AC8"/>
    <w:rsid w:val="00DB7163"/>
    <w:rsid w:val="00DC0337"/>
    <w:rsid w:val="00DC1DFC"/>
    <w:rsid w:val="00DC3088"/>
    <w:rsid w:val="00DC32A9"/>
    <w:rsid w:val="00DC4684"/>
    <w:rsid w:val="00DC5121"/>
    <w:rsid w:val="00DC514C"/>
    <w:rsid w:val="00DC56D9"/>
    <w:rsid w:val="00DD03DA"/>
    <w:rsid w:val="00DD1DEE"/>
    <w:rsid w:val="00DD3921"/>
    <w:rsid w:val="00DD4763"/>
    <w:rsid w:val="00DD7532"/>
    <w:rsid w:val="00DE2E53"/>
    <w:rsid w:val="00DE4718"/>
    <w:rsid w:val="00DE4AB9"/>
    <w:rsid w:val="00DE61F7"/>
    <w:rsid w:val="00DE66AB"/>
    <w:rsid w:val="00DE7277"/>
    <w:rsid w:val="00DE75B7"/>
    <w:rsid w:val="00DF0881"/>
    <w:rsid w:val="00DF09AA"/>
    <w:rsid w:val="00DF191C"/>
    <w:rsid w:val="00DF2183"/>
    <w:rsid w:val="00DF2260"/>
    <w:rsid w:val="00DF3050"/>
    <w:rsid w:val="00DF4560"/>
    <w:rsid w:val="00DF635D"/>
    <w:rsid w:val="00DF6B47"/>
    <w:rsid w:val="00E00DDB"/>
    <w:rsid w:val="00E015E0"/>
    <w:rsid w:val="00E02F85"/>
    <w:rsid w:val="00E048F3"/>
    <w:rsid w:val="00E04E07"/>
    <w:rsid w:val="00E04E4D"/>
    <w:rsid w:val="00E0602E"/>
    <w:rsid w:val="00E071E0"/>
    <w:rsid w:val="00E10634"/>
    <w:rsid w:val="00E11777"/>
    <w:rsid w:val="00E11945"/>
    <w:rsid w:val="00E11CB0"/>
    <w:rsid w:val="00E12B68"/>
    <w:rsid w:val="00E13455"/>
    <w:rsid w:val="00E13AB4"/>
    <w:rsid w:val="00E140B2"/>
    <w:rsid w:val="00E14186"/>
    <w:rsid w:val="00E14456"/>
    <w:rsid w:val="00E14EC6"/>
    <w:rsid w:val="00E15401"/>
    <w:rsid w:val="00E15B42"/>
    <w:rsid w:val="00E15BDE"/>
    <w:rsid w:val="00E1653D"/>
    <w:rsid w:val="00E166FC"/>
    <w:rsid w:val="00E2017D"/>
    <w:rsid w:val="00E201A0"/>
    <w:rsid w:val="00E20754"/>
    <w:rsid w:val="00E229FF"/>
    <w:rsid w:val="00E243A0"/>
    <w:rsid w:val="00E245CE"/>
    <w:rsid w:val="00E26137"/>
    <w:rsid w:val="00E272FB"/>
    <w:rsid w:val="00E3329F"/>
    <w:rsid w:val="00E33443"/>
    <w:rsid w:val="00E33570"/>
    <w:rsid w:val="00E33E17"/>
    <w:rsid w:val="00E343E5"/>
    <w:rsid w:val="00E343E7"/>
    <w:rsid w:val="00E35360"/>
    <w:rsid w:val="00E3541B"/>
    <w:rsid w:val="00E363AD"/>
    <w:rsid w:val="00E40374"/>
    <w:rsid w:val="00E40851"/>
    <w:rsid w:val="00E40D7F"/>
    <w:rsid w:val="00E41AF6"/>
    <w:rsid w:val="00E425F4"/>
    <w:rsid w:val="00E4301E"/>
    <w:rsid w:val="00E43070"/>
    <w:rsid w:val="00E4364A"/>
    <w:rsid w:val="00E443FF"/>
    <w:rsid w:val="00E46272"/>
    <w:rsid w:val="00E46F24"/>
    <w:rsid w:val="00E47CB1"/>
    <w:rsid w:val="00E50810"/>
    <w:rsid w:val="00E5100D"/>
    <w:rsid w:val="00E526A5"/>
    <w:rsid w:val="00E527E7"/>
    <w:rsid w:val="00E52D8C"/>
    <w:rsid w:val="00E5419E"/>
    <w:rsid w:val="00E54210"/>
    <w:rsid w:val="00E5617F"/>
    <w:rsid w:val="00E56538"/>
    <w:rsid w:val="00E56E8A"/>
    <w:rsid w:val="00E6004D"/>
    <w:rsid w:val="00E60B91"/>
    <w:rsid w:val="00E62062"/>
    <w:rsid w:val="00E63A71"/>
    <w:rsid w:val="00E63BC5"/>
    <w:rsid w:val="00E65274"/>
    <w:rsid w:val="00E658E4"/>
    <w:rsid w:val="00E65DE2"/>
    <w:rsid w:val="00E66041"/>
    <w:rsid w:val="00E66C40"/>
    <w:rsid w:val="00E7023B"/>
    <w:rsid w:val="00E70C4B"/>
    <w:rsid w:val="00E7268F"/>
    <w:rsid w:val="00E72E34"/>
    <w:rsid w:val="00E7378A"/>
    <w:rsid w:val="00E74519"/>
    <w:rsid w:val="00E75CAC"/>
    <w:rsid w:val="00E769FF"/>
    <w:rsid w:val="00E76D7D"/>
    <w:rsid w:val="00E80F5F"/>
    <w:rsid w:val="00E815DE"/>
    <w:rsid w:val="00E818D0"/>
    <w:rsid w:val="00E81978"/>
    <w:rsid w:val="00E827A8"/>
    <w:rsid w:val="00E83A72"/>
    <w:rsid w:val="00E8480B"/>
    <w:rsid w:val="00E85B4F"/>
    <w:rsid w:val="00E85EA4"/>
    <w:rsid w:val="00E865F4"/>
    <w:rsid w:val="00E86D25"/>
    <w:rsid w:val="00E86EC2"/>
    <w:rsid w:val="00E8755E"/>
    <w:rsid w:val="00E87C7A"/>
    <w:rsid w:val="00E902F5"/>
    <w:rsid w:val="00E90404"/>
    <w:rsid w:val="00E90C56"/>
    <w:rsid w:val="00E91054"/>
    <w:rsid w:val="00E93991"/>
    <w:rsid w:val="00E9550E"/>
    <w:rsid w:val="00EA0581"/>
    <w:rsid w:val="00EA0E88"/>
    <w:rsid w:val="00EA33FB"/>
    <w:rsid w:val="00EA5B23"/>
    <w:rsid w:val="00EA702C"/>
    <w:rsid w:val="00EB2CA0"/>
    <w:rsid w:val="00EB3A64"/>
    <w:rsid w:val="00EB4E61"/>
    <w:rsid w:val="00EB51CC"/>
    <w:rsid w:val="00EB636B"/>
    <w:rsid w:val="00EC08A2"/>
    <w:rsid w:val="00EC155D"/>
    <w:rsid w:val="00EC1A7E"/>
    <w:rsid w:val="00EC271A"/>
    <w:rsid w:val="00EC3952"/>
    <w:rsid w:val="00EC5262"/>
    <w:rsid w:val="00EC5424"/>
    <w:rsid w:val="00EC5B25"/>
    <w:rsid w:val="00EC6AF5"/>
    <w:rsid w:val="00EC7C8D"/>
    <w:rsid w:val="00ED0C9F"/>
    <w:rsid w:val="00ED2437"/>
    <w:rsid w:val="00ED2575"/>
    <w:rsid w:val="00ED3472"/>
    <w:rsid w:val="00ED3A63"/>
    <w:rsid w:val="00ED5DCC"/>
    <w:rsid w:val="00ED628C"/>
    <w:rsid w:val="00ED6668"/>
    <w:rsid w:val="00ED7789"/>
    <w:rsid w:val="00EE1E18"/>
    <w:rsid w:val="00EE1E56"/>
    <w:rsid w:val="00EE678D"/>
    <w:rsid w:val="00EE67D0"/>
    <w:rsid w:val="00EE73BE"/>
    <w:rsid w:val="00EE75FB"/>
    <w:rsid w:val="00EF106F"/>
    <w:rsid w:val="00EF2EA3"/>
    <w:rsid w:val="00EF3563"/>
    <w:rsid w:val="00EF38A8"/>
    <w:rsid w:val="00EF48A6"/>
    <w:rsid w:val="00EF4AC9"/>
    <w:rsid w:val="00EF57A1"/>
    <w:rsid w:val="00EF5CFB"/>
    <w:rsid w:val="00EF6410"/>
    <w:rsid w:val="00EF6C48"/>
    <w:rsid w:val="00F00067"/>
    <w:rsid w:val="00F00703"/>
    <w:rsid w:val="00F019FA"/>
    <w:rsid w:val="00F01FC1"/>
    <w:rsid w:val="00F032D0"/>
    <w:rsid w:val="00F04173"/>
    <w:rsid w:val="00F0544B"/>
    <w:rsid w:val="00F05F5C"/>
    <w:rsid w:val="00F117B4"/>
    <w:rsid w:val="00F1248A"/>
    <w:rsid w:val="00F129D2"/>
    <w:rsid w:val="00F12A64"/>
    <w:rsid w:val="00F13991"/>
    <w:rsid w:val="00F144F5"/>
    <w:rsid w:val="00F155DE"/>
    <w:rsid w:val="00F170C9"/>
    <w:rsid w:val="00F179F8"/>
    <w:rsid w:val="00F17B8B"/>
    <w:rsid w:val="00F205C3"/>
    <w:rsid w:val="00F20E8E"/>
    <w:rsid w:val="00F234D9"/>
    <w:rsid w:val="00F23A55"/>
    <w:rsid w:val="00F23A85"/>
    <w:rsid w:val="00F24484"/>
    <w:rsid w:val="00F26DD1"/>
    <w:rsid w:val="00F272AD"/>
    <w:rsid w:val="00F276A7"/>
    <w:rsid w:val="00F31C76"/>
    <w:rsid w:val="00F32B60"/>
    <w:rsid w:val="00F3459A"/>
    <w:rsid w:val="00F35CCF"/>
    <w:rsid w:val="00F3637F"/>
    <w:rsid w:val="00F379B7"/>
    <w:rsid w:val="00F37B5B"/>
    <w:rsid w:val="00F37E3F"/>
    <w:rsid w:val="00F415F4"/>
    <w:rsid w:val="00F41F42"/>
    <w:rsid w:val="00F42AF5"/>
    <w:rsid w:val="00F4318C"/>
    <w:rsid w:val="00F4378D"/>
    <w:rsid w:val="00F4382E"/>
    <w:rsid w:val="00F45159"/>
    <w:rsid w:val="00F451DE"/>
    <w:rsid w:val="00F4525A"/>
    <w:rsid w:val="00F45931"/>
    <w:rsid w:val="00F46058"/>
    <w:rsid w:val="00F47809"/>
    <w:rsid w:val="00F50AFE"/>
    <w:rsid w:val="00F525FA"/>
    <w:rsid w:val="00F5667F"/>
    <w:rsid w:val="00F57EF6"/>
    <w:rsid w:val="00F61787"/>
    <w:rsid w:val="00F6251F"/>
    <w:rsid w:val="00F63215"/>
    <w:rsid w:val="00F63260"/>
    <w:rsid w:val="00F64323"/>
    <w:rsid w:val="00F64D13"/>
    <w:rsid w:val="00F64F26"/>
    <w:rsid w:val="00F660AA"/>
    <w:rsid w:val="00F678CB"/>
    <w:rsid w:val="00F67B67"/>
    <w:rsid w:val="00F67BAF"/>
    <w:rsid w:val="00F67FB3"/>
    <w:rsid w:val="00F7089A"/>
    <w:rsid w:val="00F70E1E"/>
    <w:rsid w:val="00F7369B"/>
    <w:rsid w:val="00F73CD3"/>
    <w:rsid w:val="00F74DDE"/>
    <w:rsid w:val="00F763CE"/>
    <w:rsid w:val="00F777FA"/>
    <w:rsid w:val="00F77E3D"/>
    <w:rsid w:val="00F804F2"/>
    <w:rsid w:val="00F8056C"/>
    <w:rsid w:val="00F80BB0"/>
    <w:rsid w:val="00F80E31"/>
    <w:rsid w:val="00F80F9A"/>
    <w:rsid w:val="00F810F0"/>
    <w:rsid w:val="00F811F1"/>
    <w:rsid w:val="00F814BE"/>
    <w:rsid w:val="00F814F1"/>
    <w:rsid w:val="00F82E61"/>
    <w:rsid w:val="00F83582"/>
    <w:rsid w:val="00F83A56"/>
    <w:rsid w:val="00F84277"/>
    <w:rsid w:val="00F842A8"/>
    <w:rsid w:val="00F84958"/>
    <w:rsid w:val="00F84FC1"/>
    <w:rsid w:val="00F86289"/>
    <w:rsid w:val="00F868F7"/>
    <w:rsid w:val="00F90053"/>
    <w:rsid w:val="00F91161"/>
    <w:rsid w:val="00F9180B"/>
    <w:rsid w:val="00F92192"/>
    <w:rsid w:val="00F935AA"/>
    <w:rsid w:val="00F94AEF"/>
    <w:rsid w:val="00F961E9"/>
    <w:rsid w:val="00F97475"/>
    <w:rsid w:val="00FA03BE"/>
    <w:rsid w:val="00FA14EF"/>
    <w:rsid w:val="00FA1BEB"/>
    <w:rsid w:val="00FA308D"/>
    <w:rsid w:val="00FA6608"/>
    <w:rsid w:val="00FA661E"/>
    <w:rsid w:val="00FA67A9"/>
    <w:rsid w:val="00FB21D5"/>
    <w:rsid w:val="00FB2E76"/>
    <w:rsid w:val="00FB3542"/>
    <w:rsid w:val="00FB4225"/>
    <w:rsid w:val="00FB52B9"/>
    <w:rsid w:val="00FB660C"/>
    <w:rsid w:val="00FB7537"/>
    <w:rsid w:val="00FC04B6"/>
    <w:rsid w:val="00FC0530"/>
    <w:rsid w:val="00FC14B6"/>
    <w:rsid w:val="00FC191E"/>
    <w:rsid w:val="00FC3302"/>
    <w:rsid w:val="00FC38C0"/>
    <w:rsid w:val="00FC6019"/>
    <w:rsid w:val="00FC67B9"/>
    <w:rsid w:val="00FC69D0"/>
    <w:rsid w:val="00FD4572"/>
    <w:rsid w:val="00FD53CA"/>
    <w:rsid w:val="00FD79F6"/>
    <w:rsid w:val="00FE17DF"/>
    <w:rsid w:val="00FE258F"/>
    <w:rsid w:val="00FE2DE5"/>
    <w:rsid w:val="00FE3B20"/>
    <w:rsid w:val="00FE65AD"/>
    <w:rsid w:val="00FE7238"/>
    <w:rsid w:val="00FE788F"/>
    <w:rsid w:val="00FE7D47"/>
    <w:rsid w:val="00FF1397"/>
    <w:rsid w:val="00FF2002"/>
    <w:rsid w:val="00FF49C5"/>
    <w:rsid w:val="00FF5CD4"/>
    <w:rsid w:val="00FF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D1573"/>
  <w15:chartTrackingRefBased/>
  <w15:docId w15:val="{627B3AE8-BF4D-4A99-B66F-FF679ED38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05606E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E04E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m.edu.mt/vle/pluginfile.php/1116168/mod_resource/content/0/Schedule%20Practical%203%20-%20Monitoring%20Growth%20of%20Bacteria%20Yogurt%20Fermentation%20-%20Modified.pdf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um.edu.mt/vle/pluginfile.php/1116168/mod_resource/content/0/Schedule%20Practical%203%20-%20Monitoring%20Growth%20of%20Bacteria%20Yogurt%20Fermentation%20-%20Modified.pdf" TargetMode="Externa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lak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8E15890B24AF6BF722293DC44A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38E20-FC08-4967-A498-0EA45751E3BA}"/>
      </w:docPartPr>
      <w:docPartBody>
        <w:p w:rsidR="00D5697F" w:rsidRDefault="00D5697F">
          <w:pPr>
            <w:pStyle w:val="8238E15890B24AF6BF722293DC44A756"/>
          </w:pPr>
          <w:r>
            <w:t>[Title Here, up to 12 Words, on One to Two Lines]</w:t>
          </w:r>
        </w:p>
      </w:docPartBody>
    </w:docPart>
    <w:docPart>
      <w:docPartPr>
        <w:name w:val="C87A21A69FB5497CB3E84EF30DF2D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1D429-E5DB-4874-8FA3-2476CD9C8141}"/>
      </w:docPartPr>
      <w:docPartBody>
        <w:p w:rsidR="00D5697F" w:rsidRDefault="00D5697F">
          <w:pPr>
            <w:pStyle w:val="C87A21A69FB5497CB3E84EF30DF2D906"/>
          </w:pPr>
          <w:r w:rsidRPr="005D3A03">
            <w:t>Figures title:</w:t>
          </w:r>
        </w:p>
      </w:docPartBody>
    </w:docPart>
    <w:docPart>
      <w:docPartPr>
        <w:name w:val="5D74BC76324949FDA832133BD3C63A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3CEC6A-20D8-487E-9676-E62E2F77F205}"/>
      </w:docPartPr>
      <w:docPartBody>
        <w:p w:rsidR="00D5697F" w:rsidRDefault="00D5697F">
          <w:pPr>
            <w:pStyle w:val="5D74BC76324949FDA832133BD3C63A86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7F"/>
    <w:rsid w:val="000863CD"/>
    <w:rsid w:val="00135F57"/>
    <w:rsid w:val="00190666"/>
    <w:rsid w:val="002C128E"/>
    <w:rsid w:val="002E5C6D"/>
    <w:rsid w:val="003D2A81"/>
    <w:rsid w:val="003E5ADA"/>
    <w:rsid w:val="00430187"/>
    <w:rsid w:val="00434C2C"/>
    <w:rsid w:val="004820D6"/>
    <w:rsid w:val="005134C5"/>
    <w:rsid w:val="00577879"/>
    <w:rsid w:val="00585B2F"/>
    <w:rsid w:val="005D571D"/>
    <w:rsid w:val="005E5756"/>
    <w:rsid w:val="005F35AB"/>
    <w:rsid w:val="006E35E4"/>
    <w:rsid w:val="007374FE"/>
    <w:rsid w:val="007C3269"/>
    <w:rsid w:val="007C791D"/>
    <w:rsid w:val="00803F73"/>
    <w:rsid w:val="00812633"/>
    <w:rsid w:val="008368E0"/>
    <w:rsid w:val="008502D5"/>
    <w:rsid w:val="008917D5"/>
    <w:rsid w:val="008943FF"/>
    <w:rsid w:val="008A15CC"/>
    <w:rsid w:val="008C17D7"/>
    <w:rsid w:val="008D0F2D"/>
    <w:rsid w:val="008D42B3"/>
    <w:rsid w:val="00926833"/>
    <w:rsid w:val="009A420B"/>
    <w:rsid w:val="00A4308E"/>
    <w:rsid w:val="00A7066E"/>
    <w:rsid w:val="00A926C3"/>
    <w:rsid w:val="00B62EBA"/>
    <w:rsid w:val="00BE7821"/>
    <w:rsid w:val="00C85A6B"/>
    <w:rsid w:val="00C94EDC"/>
    <w:rsid w:val="00CF01D0"/>
    <w:rsid w:val="00D5697F"/>
    <w:rsid w:val="00D569E7"/>
    <w:rsid w:val="00E65F78"/>
    <w:rsid w:val="00E71315"/>
    <w:rsid w:val="00EE6DE3"/>
    <w:rsid w:val="00F04475"/>
    <w:rsid w:val="00F446DA"/>
    <w:rsid w:val="00FC360E"/>
    <w:rsid w:val="00FF0C31"/>
    <w:rsid w:val="00FF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38E15890B24AF6BF722293DC44A756">
    <w:name w:val="8238E15890B24AF6BF722293DC44A756"/>
  </w:style>
  <w:style w:type="character" w:styleId="PlaceholderText">
    <w:name w:val="Placeholder Text"/>
    <w:basedOn w:val="DefaultParagraphFont"/>
    <w:uiPriority w:val="99"/>
    <w:semiHidden/>
    <w:rsid w:val="007C3269"/>
    <w:rPr>
      <w:color w:val="404040" w:themeColor="text1" w:themeTint="BF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C87A21A69FB5497CB3E84EF30DF2D906">
    <w:name w:val="C87A21A69FB5497CB3E84EF30DF2D906"/>
  </w:style>
  <w:style w:type="paragraph" w:customStyle="1" w:styleId="5D74BC76324949FDA832133BD3C63A86">
    <w:name w:val="5D74BC76324949FDA832133BD3C63A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Practical 3: Fermentation of yoghurt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46</TotalTime>
  <Pages>11</Pages>
  <Words>1608</Words>
  <Characters>9168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3: Fermentation of yoghurt</dc:title>
  <dc:subject/>
  <dc:creator>edward blake</dc:creator>
  <cp:keywords/>
  <dc:description/>
  <cp:lastModifiedBy>edward blake</cp:lastModifiedBy>
  <cp:revision>2186</cp:revision>
  <cp:lastPrinted>2022-11-11T14:47:00Z</cp:lastPrinted>
  <dcterms:created xsi:type="dcterms:W3CDTF">2022-02-16T12:15:00Z</dcterms:created>
  <dcterms:modified xsi:type="dcterms:W3CDTF">2022-11-11T14:50:00Z</dcterms:modified>
</cp:coreProperties>
</file>